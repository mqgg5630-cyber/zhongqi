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年    月    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725"/>
        <w:gridCol w:w="123"/>
        <w:gridCol w:w="997"/>
        <w:gridCol w:w="988"/>
        <w:gridCol w:w="1843"/>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阿尔茨海默症（Alzheimer's disease, AD）是以进行性认知功能下降为主要临床表现的神经退行性疾病，其典型病理改变包括 β-淀粉样肽（Aβ）沉积、tau 蛋白异常磷酸化形成的神经纤维缠结，以及以小胶质细胞与星形胶质细胞活化为主的慢性神经炎症。随着人口老龄化程度加深，AD 的患病规模与照护负担持续上升，而已上市药物的作用以对症改善与延缓衰退为主，难以阻止病程进展，因此在既有病理通路之外寻找与疾病发生发展相关的效应分子与潜在干预靶点，具有明确的科学意义与临床价值。</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近年来的研究提示，AD 的发生发展并不局限于脑内病理改变，还与"肠—脑轴"介导的肠道微生物组改变密切相关。AD 患者与健康人群在菌群组成、多样性、短链脂肪酸生成能力与炎症相关菌群丰度等方面存在差异；菌群失衡可通过微生物代谢产物、肠屏障通透性改变、内毒素与细菌淀粉样蛋白进入循环，以及免疫细胞活化与神经信号通路等途径，影响中枢神经系统的炎症状态与血脑屏障功能，构成"外周—中枢"相互作用的重要环节。在这一框架下，"究竟哪一种微生物来源的分子在起作用"成为亟待回答的问题。</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微生物基因组中的小开放阅读框能够编码长度较短的肽段，其中包含具有抗菌与免疫调节功能的抗菌肽（antimicrobial peptides, AMPs）。与来源于宿主上皮细胞的抗菌肽不同，微生物源抗菌肽直接产生并存在于肠腔，可与肠道上皮细胞、免疫细胞及共生菌群相互作用，既参与菌群稳态的维持，又有可能通过免疫调节影响宿主的炎症状态，因而是连接微生物刺激与神经炎症的潜在效应分子，具备作为研究切入点的合理性。同时，AD 的病程具有明显的阶段性，不同认知阶段的菌群与免疫状态差异较大，按阶段分层比较微生物源抗菌肽的组成与丰度变化，有助于刻画疾病进展过程中的动态特征。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本研究的意义体现在三个方面。其一，把抗菌肽研究从通用的序列预测推进到特定人群、特定病程阶段，为理解 AD 的微生物组机制提供候选分子与新的观察角度；其二，建立一套可复用的分析框架，即由宏基因组数据与参考集构建、短肽库构建、多模型共识预测、分阶段差异比较、表达证据去重与特有肽筛选、机制关联与活性验证组成的完整链条，该框架同样适用于其他疾病队列与微生物组研究；其三，通过对候选抗菌肽的发病机制关联分析与抑菌活性验证，为后续更深入的机制研究提供线索与起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 AD 与肠道微生物组研究方面，已有大量工作报道 AD 患者与健康人群在菌群组成、丰度结构与功能通路上存在差异，并提出以"微生物组—肠—脑轴"为核心的作用框架，涉及代谢产物、免疫调节与神经递质等多个环节。受样本来源、测序深度与临床信息完整度的限制，多数研究仍停留在菌群分类单元与功能通路的关联描述层面，能够落到具体效应分子及其作用机制的研究相对有限，菌群改变与 AD 病理之间的因果关系尚不清晰。在抗菌保护假说的推动下，Aβ 自身的抗菌活性及其与感染、免疫防御的关系受到关注，也提示需要把视野从 Aβ 扩展到更广泛的肽谱变化。</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抗菌肽研究与预测方法方面，公共数据库与预测工具已相对成熟，深度学习模型被广泛用于从基因组、宏基因组与蛋白质序列中识别具有抗菌潜力的肽段，注意力机制、长短期记忆网络与语言模型预训练等结构在不同任务中各有优势，从宏基因组短开放阅读框中大规模挖掘候选抗菌肽已经成为可行路径。相关研究也表明，预测得到的候选序列中相当一部分可在体外实验中表现出抑菌活性，为计算预测与实验验证相结合提供了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然而，现有抗菌肽研究仍存在三方面不足。第一，训练数据与研究对象多为通用数据集与宿主来源序列，针对特定疾病人群、特别是神经系统疾病人群的工作较少，模型在目标人群中的适用性缺少检验；第二，研究多以"有或无抗菌肽"的二分类预测为终点，较少结合临床信息按疾病阶段分层，难以反映病程进展中的动态变化；第三，单一模型的预测结果受训练集偏倚影响较大，容易产生假阳性，需要多模型互证与表达层面的独立证据加以约束，而现有工作往往缺少这一层过滤。</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基于上述现状，本研究以 AD 人群的公开宏基因组队列为对象，构建一条层层递进的分析链条：在序列层面构建微生物源短肽库并保留溯源信息，在预测层面采用多个模型独立预测并取共识结果，在统计与表达层面按认知阶段比较差异并以宏蛋白组证据二次去重，在功能层面从 AD 发病机制关联与抑菌活性两个方向开展初步验证。该设计针对已有研究在人群针对性、阶段分层与证据层次三方面的不足，构成本研究的切入点与特色。</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本研究的总体目标是：系统识别 AD 患者与健康人群肠道微生物组所编码的微生物源抗菌肽，阐明其在不同认知阶段的分布与组成差异，筛选出健康人群特有与各疾病阶段特有的候选抗菌肽，并初步建立这些候选抗菌肽与 AD 发病机制以及抑菌活性之间的联系，为后续深入的机制研究与潜在的干预线索提供依据。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具体目标包括：完成全队列宏基因组数据与微生物基因组参考集的处理与质量评估；建立覆盖全队列、来源可追溯的非冗余短肽库；获得经多模型共识判定、并经表达证据二次去重的候选抗菌肽集合；得到随病程变化的差异抗菌肽结果以及健康人群特有与各阶段特有的抗菌肽清单；形成候选抗菌肽与 AD 发病机制关联的分析结果；完成候选抗菌肽抑菌活性的初步实验验证；在此基础上完成学位论文并整理投稿论文。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完成全队列宏基因组数据的统一处理、质量评估与物种注释，获得高质量的微生物基因组参考集。参考集构建兼顾物种多样性与组装质量，尽量减少因不同样本组装质量差异带来的偏倚，为后续的序列预测与丰度比较提供统一、可比的分析基础。</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微生物源短肽库构建。在参考基因组上系统预测小开放阅读框，经长度筛选、去冗余与可信度过滤后，构建覆盖全队列的非冗余微生物源短肽库。库中每条序列均保留样本来源与基因组来源信息，使下游任何一条候选肽都能回溯到原始样本与序列，保证结果可复核、可复算。</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多模型共识预测候选抗菌肽。采用注意力机制模型、长短期记忆网络模型与语言模型三类结构对短肽库进行相互独立的预测，只有在三个模型上均被判为阳性的序列才纳入候选抗菌肽集合。该策略以模型间的相互验证降低单一模型带来的偏倚，在提高候选集合可信度的同时保留足够的序列规模，为后续差异分析提供输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分阶段抗菌肽差异分析。依据认知功能评估与临床诊断信息，将队列划分为健康对照（NC）、主观认知下降（SCS）、可疑认知障碍（SCD）、轻度认知障碍（MCI）与 AD 五个阶段，在统一的丰度与组成口径下比较各阶段与健康人群之间候选抗菌肽的差异，识别随病程变化明显的候选抗菌肽，并从组成结构、丰度变化趋势与阶段间差异模式等角度进行描述，为特有肽筛选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特有抗菌肽筛选。在序列去冗余的基础上引入宏蛋白组表达数据，剔除在蛋白层面缺少表达证据的序列，实现二次去重，降低"预测存在但实际不表达"的假阳性比例；在此基础上按组内共有与组间特有的比较策略，得到健康人群特有与各疾病阶段特有的抗菌肽清单，作为机制研究与实验验证的分析对象。</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特有抗菌肽与 AD 发病机制的关联分析。参照乙酰胆碱酯酶（acetylcholinesterase, AChE）—β-淀粉样肽复合物分子模拟研究的思路，从三个方向考察特有抗菌肽与 AD 发病机制的关联：与 β-淀粉样肽的相互作用及其对聚集与纤维化过程的影响；与 AChE 外周阴离子位点结合、从而干扰成核环节的可能性；经免疫调节与炎症通路参与神经炎症的可能性。分析结果以结合情况、复合物稳定性与通路层面的解释为主，研究定位为线索发现。</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从特有肽清单中选取有代表性的候选抗菌肽进行人工合成，以大肠杆菌与金黄色葡萄球菌作为指示菌，先以纸片扩散法观察抑菌圈进行初筛，再以微量肉汤稀释法测定最低抑菌浓度，并设置阳性对照与阴性对照，从而获得候选抗菌肽具有抑菌活性的直接证据，为候选肽的生物学功能提供实验支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8. 结果整理与论文撰写。将候选抗菌肽名单、分阶段差异结果、特有抗菌肽清单以及机制关联与抑菌实验结果汇总为完整的图表与结论体系，按学位论文规范完成学位论文撰写，并在此基础上整理投稿论文。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（五）技术路线与实施要点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整体研究按四个层次推进，层次之间以统一的数据口径与可追溯的记录衔接。第一层是数据与序列层：宏基因组原始数据经过质量控制、去宿主、组装与物种注释形成微生物基因组参考集，再经小开放阅读框预测与去冗余形成微生物源短肽库。第二层是预测层：以三类深度学习模型独立预测短肽库，取一致阳性序列构成候选抗菌肽集合。第三层是统计与表达层：按认知阶段开展差异分析，并以宏蛋白组表达证据二次去重，得到健康人群特有与各阶段特有的抗菌肽。第四层是功能层：对特有抗菌肽开展机制关联分析与抑菌实验验证，最终汇总为学位论文与投稿论文的图表与结论。</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实施要点之一是数据口径的统一：所有样本采用同一套处理流程与参数口径，样本的临床分组信息与测序数据一一对应，避免因流程差异造成的批次效应；对于部分样本缺少可用参考基因组的情况，在丰度分析阶段采用全量基因组回填的方式恢复样本覆盖，并在结果中说明数据处理口径。另一个要点是证据层次的递进：预测结果先经模型间共识约束，再经蛋白层面的表达证据约束，最后以实验验证提供直接证据，形成由计算到实验、由弱到强的证据链。</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为保证可复现性，研究中的每一步处理均以脚本化方式实现，输入输出文件与中间结果分类留存，关键参数与版本信息记录在技术文档中；数据集、序列集合与候选清单均以标准格式保存，便于复核与在同类队列中迁移复用。</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（六）工作进度与完成情况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宏基因组数据处理与微生物基因组参考集构建：已完成，数据质量与样本覆盖情况已核查，参考集按物种多样性原则构建完毕。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小开放阅读框预测与非冗余微生物源短肽库构建：已完成，短肽库覆盖全队列且来源可追溯。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注意力机制模型、长短期记忆网络模型与语言模型三类模型的抗菌肽预测：已完成，已按三模型一致阳性的标准形成候选抗菌肽名单。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分阶段抗菌肽差异分析：已完成，已获得随认知阶段变化明显的候选抗菌肽。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宏蛋白组表达证据二次去重与健康人群／各阶段特有抗菌肽筛选：已完成，已形成特有抗菌肽清单。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特有抗菌肽与 AD 发病机制的关联分析：进行中，分析方案已确定，正在开展与 Aβ 聚集、AChE 结合以及免疫炎症通路相关的关联分析。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候选抗菌肽抑菌实验验证：进行中，候选肽、指示菌与实验条件已确定，正在开展纸片扩散法初筛与最低抑菌浓度测定。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8. 结果整理与学位论文撰写：进行中，前期数据与图表已整理完毕，论文撰写与文献补充同步推进。</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从完成结构上看，研究内容中的数据资源与短肽库构建、候选抗菌肽预测、分阶段差异分析以及特有抗菌肽筛选四项已全部完成，构成了课题的主体分析部分；机制关联分析与抑菌实验验证两项已进入实施阶段，方案与材料准备完成，属于按计划推进的收尾工作；结果整理与论文撰写已提前启动，与实验工作并行开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截至本次中期检查，课题整体进度与开题报告拟定的安排基本一致。已完成部分形成了较为完整的数据基础、方法流程与候选清单，后续工作的输入条件已经具备，不依赖新的数据生产，进度风险较小。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全队列宏基因组数据的统一处理与质量评估，获得高质量的微生物基因组参考集；并在此基础上完成小开放阅读框预测、长度筛选与去冗余，建立了覆盖全队列、来源可追溯的非冗余微生物源短肽库。该短肽库既是本课题后续全部分析的统一输入，也可作为同类研究的共享基础数据。</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处理流程已完整脚本化，并整理为技术文档，记录了各步骤的输入输出、关键参数与结果文件组织结构。流程具备可重复性与可移植性：更换队列或疾病背景时，只需替换原始数据与临床分组信息即可复用，方法学上的通用性构成本课题的一项基础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（二）候选抗菌肽预测结果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采用注意力机制模型、长短期记忆网络模型与语言模型三类结构完成了对短肽库的相互独立预测，并以三模型一致阳性作为纳入标准，得到候选抗菌肽集合，形成了可用于后续比较与验证的候选名单。与单一模型相比，共识判定在保留足够候选规模的同时，显著降低了由训练集偏倚带来的假阳性风险。</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候选名单已与短肽库的溯源信息建立关联，每条候选序列均可回溯到其来源样本与来源基因组；预测过程所生成的中间结果与统计信息一并留存，便于后续复算、核查以及在论文中说明方法学细节。</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（三）分阶段差异分析与特有抗菌肽筛选结果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完成了健康人群与各认知阶段之间候选抗菌肽的分阶段差异分析，从丰度变化与组成结构两个角度识别出随病程变化明显的候选抗菌肽，形成了阶段间可比较的差异结果。分析表明，候选抗菌肽的分布在疾病不同阶段呈现不同的变化模式，提示微生物源抗菌肽可能与病程进展存在关联。</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差异分析的基础上，进一步引入宏蛋白组表达证据完成二次去重：先剔除序列层面冗余，再剔除在蛋白层面缺少表达证据的序列，使候选集合由"序列上可能存在"收敛为"真实存在且被表达检出"。最终筛选出健康人群特有与各疾病阶段特有的抗菌肽，形成本课题最具特色的阶段特异性候选肽清单，为探讨抗菌肽与 AD 病程的关系提供了明确的分析对象。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特有肽清单同时具备可解释性与可验证性：一方面，清单中的序列携带完整的溯源信息与表达证据，结果链条清晰；另一方面，清单可直接作为机制关联分析与抑菌实验验证的输入，使计算分析与实验验证之间形成闭环。</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（四）机制关联分析进展与实验方案设计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已完成特有抗菌肽与 AD 发病机制关联分析的技术方案设计：以分子对接与分子动力学模拟考察候选肽与 β-淀粉样肽、乙酰胆碱酯酶外周阴离子位点的结合情况与复合物稳定性，并结合文献比对与功能注释分析其可能涉及的免疫与炎症通路。相关分析正在按方案实施，已完成候选肽的序列与结构准备、参数设置与流程搭建等前期工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同时完成了候选抗菌肽抑菌实验的方案设计，明确了候选肽的选择原则、指示菌种类、初筛与定量方法、对照设置与判读标准。实验设计遵循通用、可复现的原则：采用纸片扩散法观察抑菌圈进行初筛，再以微量肉汤稀释法测定最低抑菌浓度，设置阳性对照与阴性对照并对每组设置重复；实验在常规微生物实验室条件下即可完成，不涉及复杂的动物实验或组学实验，与课题的时间安排相匹配。</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阶段性成果以数据资源、分析流程与候选清单为主要形式：已形成完整可重复的分析流程与技术文档；已形成候选抗菌肽名单、分阶段差异分析结果以及健康人群特有与各阶段特有的抗菌肽清单；已完成机制关联分析与抑菌实验的方案设计并启动实施。阶段性成果中暂无以第一作者公开发表的学术论文。</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本阶段工作表明，以公开宏基因组队列为基础，结合多模型共识预测与宏蛋白组表达证据，可以从肠道微生物组中筛选出具有阶段特异性的候选抗菌肽；这类候选肽既可作为理解 AD 微生物组机制的观察对象，也可作为后续实验验证的起点。研究按开题计划推进，主体分析工作已在中期完成，剩余工作以机制关联、实验验证与论文撰写为主，整体风险可控。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截至目前，暂无以第一作者公开发表的学术论文，亦无以本研究为基础的投稿记录。相关工作尚处于结果整理与验证阶段，数据与分析流程已基本完备，具备形成论文的条件。</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下一阶段计划在完成机制关联分析与抑菌实验验证后，以第一作者撰写并投稿 SCI 收录学术论文 1 篇。论文拟以"AD 患者与健康人群肠道微生物源抗菌肽的分阶段差异及特有肽筛选"为主要内容，重点阐述多模型共识预测与宏蛋白组表达证据去重相结合的分析框架，以及特有抗菌肽与 AD 发病机制关联的分析结果。</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在此基础上完成学位论文，按培养计划参加预答辩与学位申请。若实验验证结果符合预期，将进一步补充机制讨论与验证证据，作为学位论文的组成部分。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（一）特有抗菌肽与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内容：完成健康人群特有肽与各阶段特有肽的功能关联分析，判断候选抗菌肽是否可能参与 AD 相关的病理过程，形成关联结果清单与相应的图表，作为学位论文机制章节的主要内容。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方案：参照乙酰胆碱酯酶—β-淀粉样肽复合物分子模拟研究的技术路线，采用分子对接与分子动力学模拟考察候选抗菌肽与 Aβ、AChE 外周阴离子位点的结合模式与复合物稳定性，重点关注其对 Aβ 聚集过程与成核环节的可能影响；同时结合文献比对与功能注释，从免疫调节与炎症通路角度分析候选肽可能参与的作用环节。分析过程中保留参数设置与轨迹分析结果，以保证结论可复核。</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预期产出：候选抗菌肽与 AD 发病机制关联的分析结果，包括结合情况、稳定性评价与通路层面的解释；对证据较强的候选肽形成优先验证清单，为后续实验与论文讨论提供依据。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（二）候选抗菌肽的抑菌实验验证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内容：对少量有代表性的候选抗菌肽完成抑菌活性的实验验证，为候选肽的生物学功能提供直接证据，并观察活性与序列特征之间的初步关系。</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从健康人群特有与各阶段特有的候选肽中选取有代表性的序列进行人工合成，以大肠杆菌与金黄色葡萄球菌作为指示菌，先采用纸片扩散法观察抑菌圈进行初筛，再采用微量肉汤稀释法测定最低抑菌浓度；同时设置阳性对照（已知抗菌肽）与阴性对照（溶剂），每组设置重复，以保证结果的可判读性。实验统一在常规微生物实验室条件下开展，方法成熟、周期可控。</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预期产出：候选抗菌肽抑菌活性的初步结果与活性—序列关系的初步观察，作为学位论文实验验证章节的主要内容，并为候选肽的后续深入研究提供筛选依据。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内容：完成全部结果的整理、学位论文撰写与投稿论文准备。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将候选抗菌肽名单、分阶段差异分析结果、健康人群特有与各阶段特有抗菌肽清单，以及机制关联分析与抑菌实验的结果汇总为完整的图表与结论体系，统一数据口径与图表规范；按学位论文写作规范完成学位论文，同时提炼方法学与分析框架方面的亮点整理为投稿论文。撰写过程中同步补充相关文献，使讨论部分与国内外研究现状相互衔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预期产出：完整的学位论文初稿与投稿论文初稿，并在此基础上按培养计划申请预答辩。</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预测结果可能存在假阳性。应对：以多模型共识判定提高候选集合的可信度，再用宏蛋白组表达证据进行二次去重，最后通过抑菌实验对代表性候选肽进行验证，形成层层递进的证据链；在论文中对各层证据的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部分样本缺少可用的参考基因组。应对：在丰度分析阶段改用全量基因组回填，恢复样本覆盖，避免参考集筛选造成样本缺失；同时在方法部分说明数据处理口径，必要时补充敏感性分析以确认结论稳健。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机制关联分析的证据强度有限。应对：以分子对接与分子动力学模拟、文献比对为主，将研究定位为线索发现与假设提出，不夸大因果性结论；相关结果在论文中明确说明为计算预测与初步证据，并提出后续实验验证的方向。</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实验验证与论文撰写在时间上存在并行压力。应对：严格控制候选肽数量与实验内容，优先完成初筛与最低抑菌浓度测定；实验与论文撰写并行推进，预留缓冲时间，确保按计划完成预答辩与学位申请。</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（五）后续工作安排</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近期以机制关联分析为主，同步开展候选抗菌肽的抑菌实验验证，两项工作共用同一份特有肽清单，结果可相互印证。完成实验后集中进行结果整理与补充分析，形成完整的图表体系与结论框架，并同步整理投稿论文的材料。</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后期集中进行学位论文撰写与投稿论文修改，按培养计划完成预答辩与学位申请。各环节均以已完成的数据资源与分析流程为基础，不依赖新的数据生产，整体进度风险较小。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自开题以来，导师在论文选题与总体框架、研究方案与技术路线、阶段成果整理与学术规范等方面给予持续指导。选题阶段，结合课题组在肠道微生物与抗菌肽方向的研究基础，协助确定以 AD 人群的肠道微生物组为对象、以微生物源抗菌肽为切入点，并按认知功能阶段开展比较研究的技术路线。研究实施阶段，针对单一模型预测容易产生假阳性的问题，指导采用多个模型独立预测、取一致阳性结果构成候选集合，并进一步引入宏蛋白组表达证据进行二次去重；对公开数据的来源与处理口径、分析流程的可复现性以及结果表述的严谨性提出明确要求，强调区分计算预测与实验证据、不夸大因果性结论。同时通过定期组会与阶段汇报督促研究进度，并就结果整理、论文写作与投稿计划给出具体建议。目前论文主体分析工作已完成，机制关联分析与抑菌实验验证正在推进，学位论文与投稿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特有抗菌肽筛选等主体工作，结果可信，进度与开题计划一致；对预测假阳性、部分样本缺少可用参考基因组、机制关联证据强度有限等问题已有明确处理办法，后续工作安排合理。同意该生参加学位论文预答辩。</w:t>
            </w: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20"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02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210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 xml:space="preserve"/>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 xml:space="preserve"/>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5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5pt;width:67.5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Roman 10cpi">
    <w:altName w:val="Lucida Console"/>
    <w:panose1 w:val="00000000000000000000"/>
    <w:charset w:val="00"/>
    <w:family w:val="moder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2020-11-28</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2E7D0CC6"/>
    <w:rsid w:val="37081633"/>
    <w:rsid w:val="4DBF35BA"/>
    <w:rsid w:val="4F475ED0"/>
    <w:rsid w:val="55B442A0"/>
    <w:rsid w:val="6BAF0D64"/>
    <w:rsid w:val="73093581"/>
    <w:rsid w:val="74684A0C"/>
    <w:rsid w:val="78883A2B"/>
    <w:rsid w:val="79284EDE"/>
    <w:rsid w:val="7C66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4</Pages>
  <Words>307</Words>
  <Characters>575</Characters>
  <Lines>4</Lines>
  <Paragraphs>1</Paragraphs>
  <TotalTime>1</TotalTime>
  <ScaleCrop>false</ScaleCrop>
  <LinksUpToDate>false</LinksUpToDate>
  <CharactersWithSpaces>881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yuebo</cp:lastModifiedBy>
  <cp:lastPrinted>2009-12-03T08:29:00Z</cp:lastPrinted>
  <dcterms:modified xsi:type="dcterms:W3CDTF">2020-11-28T00:34:18Z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