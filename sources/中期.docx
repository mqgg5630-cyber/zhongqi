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  <w:b/>
          <w:bCs/>
          <w:color w:val="000000" w:themeColor="text1"/>
          <w:sz w:val="44"/>
          <w14:textFill>
            <w14:solidFill>
              <w14:schemeClr w14:val="tx1"/>
            </w14:solidFill>
          </w14:textFill>
        </w:rPr>
      </w:pPr>
      <w:bookmarkStart w:id="0" w:name="_top"/>
      <w:bookmarkEnd w:id="0"/>
    </w:p>
    <w:p>
      <w:pPr>
        <w:rPr>
          <w:rFonts w:ascii="宋体" w:hAnsi="宋体"/>
          <w:b/>
          <w:bCs/>
          <w:color w:val="000000" w:themeColor="text1"/>
          <w:sz w:val="4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297180</wp:posOffset>
            </wp:positionV>
            <wp:extent cx="2286000" cy="800100"/>
            <wp:effectExtent l="0" t="0" r="0" b="0"/>
            <wp:wrapSquare wrapText="bothSides"/>
            <wp:docPr id="4" name="图片 1024" descr="说明: 说明: 说明: 图标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24" descr="说明: 说明: 说明: 图标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napToGrid w:val="0"/>
        <w:jc w:val="center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 w:hAnsi="宋体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 w:hAnsi="宋体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 w:hAnsi="宋体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 w:hAnsi="宋体"/>
          <w:b/>
          <w:bCs/>
          <w:color w:val="000000" w:themeColor="text1"/>
          <w:sz w:val="64"/>
          <w:szCs w:val="6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64"/>
          <w:szCs w:val="64"/>
          <w14:textFill>
            <w14:solidFill>
              <w14:schemeClr w14:val="tx1"/>
            </w14:solidFill>
          </w14:textFill>
        </w:rPr>
        <w:t>研究生论文中期检查表</w:t>
      </w:r>
    </w:p>
    <w:p>
      <w:pPr>
        <w:jc w:val="center"/>
        <w:rPr>
          <w:rFonts w:hint="eastAsia"/>
          <w:b/>
          <w:bCs/>
          <w:color w:val="000000" w:themeColor="text1"/>
          <w:w w:val="97"/>
          <w:sz w:val="36"/>
          <w:szCs w:val="36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w w:val="97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t>（学术学位）</w:t>
      </w:r>
    </w:p>
    <w:p>
      <w:pPr>
        <w:ind w:firstLine="2001" w:firstLineChars="712"/>
        <w:rPr>
          <w:b/>
          <w:bCs/>
          <w:sz w:val="28"/>
        </w:rPr>
      </w:pPr>
    </w:p>
    <w:p>
      <w:pPr>
        <w:ind w:firstLine="2001" w:firstLineChars="712"/>
        <w:rPr>
          <w:b/>
          <w:bCs/>
          <w:sz w:val="28"/>
        </w:rPr>
      </w:pPr>
    </w:p>
    <w:p>
      <w:pPr>
        <w:ind w:firstLine="2001" w:firstLineChars="712"/>
        <w:rPr>
          <w:b/>
          <w:bCs/>
          <w:sz w:val="28"/>
        </w:rPr>
      </w:pP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44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91" w:type="dxa"/>
            <w:vAlign w:val="center"/>
          </w:tcPr>
          <w:p>
            <w:pPr>
              <w:jc w:val="distribute"/>
              <w:rPr>
                <w:rFonts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sdt>
          <w:sdt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d w:val="-553006965"/>
            <w:placeholder>
              <w:docPart w:val="4958A528A7E64B64A3447BE176E8F01F"/>
            </w:placeholder>
            <w:showingPlcHdr/>
          </w:sdtPr>
          <w:sdtEnd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4490" w:type="dxa"/>
                <w:tcBorders>
                  <w:bottom w:val="single" w:color="auto" w:sz="4" w:space="0"/>
                </w:tcBorders>
                <w:vAlign w:val="center"/>
              </w:tcPr>
              <w:p>
                <w:pPr>
                  <w:ind w:left="199" w:leftChars="95"/>
                  <w:rPr>
                    <w:rFonts w:ascii="宋体" w:hAnsi="宋体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Style w:val="13"/>
                    <w:rFonts w:hint="eastAsia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 xml:space="preserve"> </w:t>
                </w:r>
              </w:p>
            </w:tc>
          </w:sdtContent>
        </w:sdt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91" w:type="dxa"/>
            <w:vAlign w:val="center"/>
          </w:tcPr>
          <w:p>
            <w:pPr>
              <w:jc w:val="distribute"/>
              <w:rPr>
                <w:rFonts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sdt>
          <w:sdt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d w:val="1854372466"/>
            <w:placeholder>
              <w:docPart w:val="E32E92D9AF95455C9F34A23FAEC8C034"/>
            </w:placeholder>
            <w:showingPlcHdr/>
          </w:sdtPr>
          <w:sdtEndPr>
            <w:rPr>
              <w:rStyle w:val="13"/>
              <w:rFonts w:ascii="Times New Roman" w:hAnsi="Times New Roman"/>
              <w:color w:val="000000" w:themeColor="text1"/>
              <w:sz w:val="21"/>
              <w:szCs w:val="24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4490" w:type="dxa"/>
                <w:tcBorders>
                  <w:top w:val="single" w:color="auto" w:sz="4" w:space="0"/>
                  <w:bottom w:val="single" w:color="auto" w:sz="4" w:space="0"/>
                </w:tcBorders>
                <w:vAlign w:val="center"/>
              </w:tcPr>
              <w:p>
                <w:pPr>
                  <w:ind w:left="199" w:leftChars="95"/>
                  <w:rPr>
                    <w:rFonts w:ascii="宋体" w:hAnsi="宋体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Style w:val="13"/>
                    <w:rFonts w:hint="eastAsia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 xml:space="preserve"> </w:t>
                </w:r>
              </w:p>
            </w:tc>
          </w:sdtContent>
        </w:sdt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891" w:type="dxa"/>
          </w:tcPr>
          <w:p>
            <w:pPr>
              <w:jc w:val="distribute"/>
              <w:rPr>
                <w:rFonts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研究生类型</w:t>
            </w:r>
          </w:p>
        </w:tc>
        <w:tc>
          <w:tcPr>
            <w:tcW w:w="4490" w:type="dxa"/>
            <w:tcBorders>
              <w:top w:val="single" w:color="auto" w:sz="4" w:space="0"/>
              <w:bottom w:val="single" w:color="auto" w:sz="4" w:space="0"/>
            </w:tcBorders>
          </w:tcPr>
          <w:sdt>
            <w:sdtPr>
              <w:rPr>
                <w:rFonts w:ascii="宋体" w:hAnsi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id w:val="361328351"/>
              <w:placeholder>
                <w:docPart w:val="{2f59b618-efdb-4957-9fea-29a41f355dc7}"/>
              </w:placeholder>
              <w:showingPlcHdr/>
              <w:dropDownList>
                <w:listItem w:displayText="博士研究生" w:value="博士研究生"/>
                <w:listItem w:displayText="学术学位硕士研究生" w:value="学术学位硕士研究生"/>
              </w:dropDownList>
            </w:sdtPr>
            <w:sdtEndPr>
              <w:rPr>
                <w:rFonts w:ascii="宋体" w:hAnsi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sdtEndPr>
            <w:sdtContent>
              <w:p>
                <w:pPr>
                  <w:spacing w:line="360" w:lineRule="auto"/>
                  <w:ind w:left="170" w:leftChars="81" w:right="-149" w:rightChars="-71"/>
                  <w:rPr>
                    <w:rFonts w:ascii="宋体" w:hAnsi="宋体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Style w:val="13"/>
                    <w:rFonts w:hint="eastAsia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>选择一项</w:t>
                </w:r>
              </w:p>
            </w:sdtContent>
          </w:sdt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91" w:type="dxa"/>
            <w:vAlign w:val="center"/>
          </w:tcPr>
          <w:p>
            <w:pPr>
              <w:jc w:val="distribute"/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培养单位</w:t>
            </w:r>
          </w:p>
        </w:tc>
        <w:sdt>
          <w:sdt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d w:val="-1365356454"/>
            <w:placeholder>
              <w:docPart w:val="6E6C994EDC294EEFA81376A4879A8390"/>
            </w:placeholder>
            <w:showingPlcHdr/>
          </w:sdtPr>
          <w:sdtEnd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4490" w:type="dxa"/>
                <w:tcBorders>
                  <w:top w:val="single" w:color="auto" w:sz="4" w:space="0"/>
                  <w:bottom w:val="single" w:color="auto" w:sz="4" w:space="0"/>
                </w:tcBorders>
                <w:vAlign w:val="center"/>
              </w:tcPr>
              <w:p>
                <w:pPr>
                  <w:ind w:left="199" w:leftChars="95"/>
                  <w:rPr>
                    <w:rFonts w:ascii="宋体" w:hAnsi="宋体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Style w:val="13"/>
                    <w:rFonts w:hint="eastAsia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 xml:space="preserve"> </w:t>
                </w:r>
              </w:p>
            </w:tc>
          </w:sdtContent>
        </w:sdt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91" w:type="dxa"/>
            <w:vAlign w:val="center"/>
          </w:tcPr>
          <w:p>
            <w:pPr>
              <w:jc w:val="distribute"/>
              <w:rPr>
                <w:rFonts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学科</w:t>
            </w: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sdt>
          <w:sdt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d w:val="1285163273"/>
            <w:placeholder>
              <w:docPart w:val="2C9F6B4CDE144387BE5BD766B9156B52"/>
            </w:placeholder>
            <w:showingPlcHdr/>
          </w:sdtPr>
          <w:sdtEnd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4490" w:type="dxa"/>
                <w:tcBorders>
                  <w:top w:val="single" w:color="auto" w:sz="4" w:space="0"/>
                  <w:bottom w:val="single" w:color="auto" w:sz="4" w:space="0"/>
                </w:tcBorders>
                <w:vAlign w:val="center"/>
              </w:tcPr>
              <w:p>
                <w:pPr>
                  <w:ind w:left="199" w:leftChars="95"/>
                  <w:rPr>
                    <w:rFonts w:ascii="宋体" w:hAnsi="宋体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Style w:val="13"/>
                    <w:rFonts w:hint="eastAsia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 xml:space="preserve"> </w:t>
                </w:r>
              </w:p>
            </w:tc>
          </w:sdtContent>
        </w:sdt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91" w:type="dxa"/>
            <w:vAlign w:val="center"/>
          </w:tcPr>
          <w:p>
            <w:pPr>
              <w:jc w:val="distribute"/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44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sdt>
            <w:sdtPr>
              <w:rPr>
                <w:rFonts w:ascii="宋体" w:hAnsi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id w:val="1285163273"/>
              <w:placeholder>
                <w:docPart w:val="{6e0e0075-fb22-4977-a1d0-5c08c5a7b711}"/>
              </w:placeholder>
              <w:showingPlcHdr/>
            </w:sdtPr>
            <w:sdtEndPr>
              <w:rPr>
                <w:rFonts w:ascii="宋体" w:hAnsi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sdtEndPr>
            <w:sdtContent>
              <w:p>
                <w:pPr>
                  <w:ind w:left="199" w:leftChars="95"/>
                  <w:rPr>
                    <w:rFonts w:ascii="宋体" w:hAnsi="宋体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Style w:val="13"/>
                    <w:rFonts w:hint="eastAsia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 xml:space="preserve"> </w:t>
                </w:r>
              </w:p>
            </w:sdtContent>
          </w:sdt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91" w:type="dxa"/>
          </w:tcPr>
          <w:p>
            <w:pPr>
              <w:jc w:val="distribute"/>
              <w:rPr>
                <w:rFonts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sdt>
          <w:sdt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id w:val="1324320837"/>
            <w:placeholder>
              <w:docPart w:val="548B3A023D0C4D60A7CB4B9CBBCFD68E"/>
            </w:placeholder>
            <w:showingPlcHdr/>
          </w:sdtPr>
          <w:sdtEndPr>
            <w:rPr>
              <w:rFonts w:ascii="宋体" w:hAnsi="宋体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sdtEndPr>
          <w:sdtContent>
            <w:tc>
              <w:tcPr>
                <w:tcW w:w="4490" w:type="dxa"/>
                <w:tcBorders>
                  <w:top w:val="single" w:color="auto" w:sz="4" w:space="0"/>
                  <w:bottom w:val="single" w:color="auto" w:sz="4" w:space="0"/>
                </w:tcBorders>
                <w:vAlign w:val="center"/>
              </w:tcPr>
              <w:p>
                <w:pPr>
                  <w:ind w:left="199" w:leftChars="95"/>
                  <w:rPr>
                    <w:rFonts w:ascii="宋体" w:hAnsi="宋体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Style w:val="13"/>
                    <w:rFonts w:hint="eastAsia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 xml:space="preserve"> </w:t>
                </w:r>
              </w:p>
            </w:tc>
          </w:sdtContent>
        </w:sdt>
      </w:tr>
    </w:tbl>
    <w:p>
      <w:pPr>
        <w:jc w:val="center"/>
        <w:rPr>
          <w:rFonts w:ascii="宋体" w:hAnsi="宋体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宋体" w:hAnsi="宋体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sdt>
      <w:sdtPr>
        <w:rPr>
          <w:rStyle w:val="13"/>
          <w:rFonts w:hint="eastAsia" w:ascii="宋体" w:hAnsi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id w:val="-1626691303"/>
        <w:placeholder>
          <w:docPart w:val="C2E670130E2B4839B2B0F42952524893"/>
        </w:placeholder>
        <w:date>
          <w:dateFormat w:val="EEEE年O月A日"/>
          <w:lid w:val="zh-CN"/>
          <w:storeMappedDataAs w:val="datetime"/>
          <w:calendar w:val="gregorian"/>
        </w:date>
      </w:sdtPr>
      <w:sdtEndPr>
        <w:rPr>
          <w:rStyle w:val="13"/>
          <w:rFonts w:hint="eastAsia" w:ascii="宋体" w:hAnsi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sdtEndPr>
      <w:sdtContent>
        <w:p>
          <w:pPr>
            <w:jc w:val="center"/>
            <w:rPr>
              <w:rFonts w:ascii="宋体" w:hAnsi="宋体"/>
              <w:color w:val="000000" w:themeColor="text1"/>
              <w:sz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Style w:val="13"/>
              <w:rFonts w:hint="eastAsia" w:ascii="宋体" w:hAnsi="宋体"/>
              <w:color w:val="000000" w:themeColor="text1"/>
              <w:sz w:val="30"/>
              <w:szCs w:val="30"/>
              <w14:textFill>
                <w14:solidFill>
                  <w14:schemeClr w14:val="tx1"/>
                </w14:solidFill>
              </w14:textFill>
            </w:rPr>
            <w:t>年    月    日</w:t>
          </w:r>
        </w:p>
      </w:sdtContent>
    </w:sdt>
    <w:p>
      <w:pPr>
        <w:jc w:val="center"/>
        <w:rPr>
          <w:rFonts w:ascii="宋体" w:hAnsi="宋体"/>
          <w:color w:val="000000" w:themeColor="text1"/>
          <w:sz w:val="28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6" w:h="16838"/>
          <w:pgMar w:top="1247" w:right="1418" w:bottom="1247" w:left="1418" w:header="851" w:footer="992" w:gutter="0"/>
          <w:pgNumType w:start="0"/>
          <w:cols w:space="425" w:num="1"/>
          <w:titlePg/>
          <w:docGrid w:type="lines" w:linePitch="312" w:charSpace="0"/>
        </w:sectPr>
      </w:pPr>
    </w:p>
    <w:p>
      <w:pPr>
        <w:spacing w:line="480" w:lineRule="auto"/>
        <w:jc w:val="center"/>
        <w:rPr>
          <w:rFonts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填</w:t>
      </w:r>
      <w:r>
        <w:rPr>
          <w:rFonts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 xml:space="preserve"> 表 </w:t>
      </w:r>
      <w:r>
        <w:rPr>
          <w:rFonts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 xml:space="preserve">说 </w:t>
      </w:r>
      <w:r>
        <w:rPr>
          <w:rFonts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明</w:t>
      </w:r>
    </w:p>
    <w:p>
      <w:pPr>
        <w:spacing w:line="48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ind w:left="600" w:right="625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本表除签名外需打印填写。</w:t>
      </w:r>
    </w:p>
    <w:p>
      <w:pPr>
        <w:spacing w:line="480" w:lineRule="auto"/>
        <w:ind w:left="1275" w:leftChars="286" w:right="625" w:hanging="674" w:hangingChars="281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本表A4纸型双面打印左侧装订，由学院保存，待研究生完成学业离校后归入学业档案，并提交学校档案室长期保存。</w:t>
      </w:r>
    </w:p>
    <w:p>
      <w:pPr>
        <w:spacing w:line="480" w:lineRule="auto"/>
        <w:ind w:left="1275" w:leftChars="286" w:right="625" w:hanging="674" w:hangingChars="281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sectPr>
          <w:headerReference r:id="rId4" w:type="first"/>
          <w:footerReference r:id="rId5" w:type="first"/>
          <w:pgSz w:w="11906" w:h="16838"/>
          <w:pgMar w:top="1247" w:right="1418" w:bottom="1247" w:left="1418" w:header="851" w:footer="992" w:gutter="0"/>
          <w:pgNumType w:start="1"/>
          <w:cols w:space="425" w:num="1"/>
          <w:titlePg/>
          <w:docGrid w:type="lines" w:linePitch="312" w:charSpace="0"/>
        </w:sectPr>
      </w:pPr>
    </w:p>
    <w:tbl>
      <w:tblPr>
        <w:tblStyle w:val="6"/>
        <w:tblW w:w="486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725"/>
        <w:gridCol w:w="123"/>
        <w:gridCol w:w="997"/>
        <w:gridCol w:w="988"/>
        <w:gridCol w:w="1843"/>
        <w:gridCol w:w="38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772" w:type="pct"/>
            <w:gridSpan w:val="3"/>
            <w:vAlign w:val="center"/>
          </w:tcPr>
          <w:p>
            <w:pPr>
              <w:snapToGrid w:val="0"/>
              <w:jc w:val="center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br w:type="page"/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论文题目</w:t>
            </w:r>
          </w:p>
        </w:tc>
        <w:tc>
          <w:tcPr>
            <w:tcW w:w="4227" w:type="pct"/>
            <w:gridSpan w:val="4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FORMTEXT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     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000" w:type="pct"/>
            <w:gridSpan w:val="7"/>
            <w:vAlign w:val="center"/>
          </w:tcPr>
          <w:p>
            <w:pPr>
              <w:snapToGrid w:val="0"/>
              <w:jc w:val="left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Ⅰ.论文研究情况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0" w:hRule="atLeast"/>
          <w:jc w:val="center"/>
        </w:trPr>
        <w:tc>
          <w:tcPr>
            <w:tcW w:w="5000" w:type="pct"/>
            <w:gridSpan w:val="7"/>
          </w:tcPr>
          <w:p>
            <w:pPr>
              <w:snapToGrid w:val="0"/>
              <w:spacing w:before="240" w:after="24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 论文研究主要内容及工作进度：</w:t>
            </w:r>
          </w:p>
          <w:p>
            <w:pPr>
              <w:snapToGrid w:val="0"/>
              <w:spacing w:line="276" w:lineRule="auto"/>
              <w:ind w:firstLine="724" w:firstLineChars="302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FORMTEXT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     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5000" w:type="pct"/>
            <w:gridSpan w:val="7"/>
          </w:tcPr>
          <w:p>
            <w:pPr>
              <w:snapToGrid w:val="0"/>
              <w:spacing w:before="240" w:after="24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 阶段性成果：</w:t>
            </w:r>
          </w:p>
          <w:p>
            <w:pPr>
              <w:snapToGrid w:val="0"/>
              <w:spacing w:line="276" w:lineRule="auto"/>
              <w:ind w:firstLine="724" w:firstLineChars="302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FORMTEXT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     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5000" w:type="pct"/>
            <w:gridSpan w:val="7"/>
            <w:tcBorders>
              <w:bottom w:val="single" w:color="auto" w:sz="4" w:space="0"/>
            </w:tcBorders>
          </w:tcPr>
          <w:p>
            <w:pPr>
              <w:snapToGrid w:val="0"/>
              <w:spacing w:before="240" w:after="24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 公开发表学术论文情况：</w:t>
            </w:r>
          </w:p>
          <w:p>
            <w:pPr>
              <w:snapToGrid w:val="0"/>
              <w:spacing w:line="276" w:lineRule="auto"/>
              <w:ind w:firstLine="724" w:firstLineChars="302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FORMTEXT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     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5000" w:type="pct"/>
            <w:gridSpan w:val="7"/>
            <w:tcBorders>
              <w:top w:val="single" w:color="auto" w:sz="4" w:space="0"/>
            </w:tcBorders>
          </w:tcPr>
          <w:p>
            <w:pPr>
              <w:snapToGrid w:val="0"/>
              <w:spacing w:before="240" w:after="24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4. 尚需完成的研究工作（包括内容、方案）：</w:t>
            </w:r>
          </w:p>
          <w:p>
            <w:pPr>
              <w:snapToGrid w:val="0"/>
              <w:spacing w:line="276" w:lineRule="auto"/>
              <w:ind w:firstLine="724" w:firstLineChars="302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FORMTEXT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     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7"/>
          </w:tcPr>
          <w:p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Ⅱ.导师指导情况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3" w:hRule="atLeast"/>
          <w:jc w:val="center"/>
        </w:trPr>
        <w:tc>
          <w:tcPr>
            <w:tcW w:w="5000" w:type="pct"/>
            <w:gridSpan w:val="7"/>
          </w:tcPr>
          <w:p>
            <w:pPr>
              <w:snapToGrid w:val="0"/>
              <w:spacing w:before="240" w:after="24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fldChar w:fldCharType="begin"/>
            </w:r>
            <w:r>
              <w:instrText xml:space="preserve"> HYPERLINK \l "_top" \o "包括导师对论文内容的指导，在学术规范上采取的举措，对论文研究进度的督促等，重点说明论文存在问题及解决办法" </w:instrText>
            </w:r>
            <w:r>
              <w:fldChar w:fldCharType="separate"/>
            </w:r>
            <w:r>
              <w:rPr>
                <w:rStyle w:val="10"/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论文指导情况</w:t>
            </w:r>
            <w:r>
              <w:rPr>
                <w:rStyle w:val="10"/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： </w:t>
            </w:r>
          </w:p>
          <w:p>
            <w:pPr>
              <w:snapToGrid w:val="0"/>
              <w:spacing w:line="276" w:lineRule="auto"/>
              <w:ind w:firstLine="724" w:firstLineChars="302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begin">
                <w:ffData>
                  <w:name w:val="文字2"/>
                  <w:enabled/>
                  <w:calcOnExit w:val="0"/>
                  <w:textInput/>
                </w:ffData>
              </w:fldChar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FORMTEXT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     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5000" w:type="pct"/>
            <w:gridSpan w:val="7"/>
            <w:tcBorders>
              <w:bottom w:val="nil"/>
            </w:tcBorders>
          </w:tcPr>
          <w:p>
            <w:pPr>
              <w:snapToGrid w:val="0"/>
              <w:spacing w:before="240" w:after="240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fldChar w:fldCharType="begin"/>
            </w:r>
            <w:r>
              <w:instrText xml:space="preserve"> HYPERLINK \l "_top" \o "对申请人科研情况及论文已完成情况的总体评价，并就是否同意其参加预答辩做出明确意见" </w:instrText>
            </w:r>
            <w:r>
              <w:fldChar w:fldCharType="separate"/>
            </w:r>
            <w:r>
              <w:rPr>
                <w:rStyle w:val="10"/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导师综合评语</w:t>
            </w:r>
            <w:r>
              <w:rPr>
                <w:rStyle w:val="10"/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导师签字：                   </w:t>
            </w:r>
            <w:sdt>
              <w:sdt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  <w:id w:val="-1606567877"/>
                <w:placeholder>
                  <w:docPart w:val="A73326E718AF486A99F7A88590C3752E"/>
                </w:placeholder>
                <w:date>
                  <w:dateFormat w:val="yyyy'年'M'月'd'日'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宋体" w:hAnsi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w:t>年   月   日</w:t>
                </w:r>
              </w:sdtContent>
            </w:sdt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7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Ⅲ.评议情况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检查小组成员</w:t>
            </w:r>
          </w:p>
        </w:tc>
        <w:tc>
          <w:tcPr>
            <w:tcW w:w="401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620" w:type="pct"/>
            <w:gridSpan w:val="2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547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职称</w:t>
            </w:r>
          </w:p>
        </w:tc>
        <w:tc>
          <w:tcPr>
            <w:tcW w:w="1020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现从事专业</w:t>
            </w:r>
          </w:p>
        </w:tc>
        <w:tc>
          <w:tcPr>
            <w:tcW w:w="2106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组长</w:t>
            </w: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组员</w:t>
            </w: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continue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5000" w:type="pct"/>
            <w:gridSpan w:val="7"/>
            <w:tcBorders>
              <w:bottom w:val="nil"/>
            </w:tcBorders>
          </w:tcPr>
          <w:p>
            <w:pPr>
              <w:snapToGrid w:val="0"/>
              <w:spacing w:before="240" w:after="240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中期检查意见：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（若论文工作进展不顺利，请对论文存在的问题做出详尽说明）</w:t>
            </w:r>
          </w:p>
          <w:p>
            <w:pPr>
              <w:snapToGrid w:val="0"/>
              <w:spacing w:before="240" w:after="240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  <w:jc w:val="center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>
            <w:pPr>
              <w:snapToGrid w:val="0"/>
              <w:spacing w:line="276" w:lineRule="auto"/>
              <w:ind w:firstLine="724" w:firstLineChars="302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是否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同意该生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参加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论文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预答辩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：  </w:t>
            </w:r>
            <w:r>
              <w:rPr>
                <w:rFonts w:ascii="宋体" w:hAnsi="宋体"/>
                <w:color w:val="000000" w:themeColor="text1"/>
                <w:position w:val="-8"/>
                <w:sz w:val="24"/>
                <w14:textFill>
                  <w14:solidFill>
                    <w14:schemeClr w14:val="tx1"/>
                  </w14:solidFill>
                </w14:textFill>
              </w:rPr>
              <w:object>
                <v:shape id="_x0000_i1025" o:spt="201" alt="" type="#_x0000_t201" style="height:19.5pt;width:54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w:control r:id="rId10" w:name="CheckBox1" w:shapeid="_x0000_i1025"/>
              </w:objec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ascii="宋体" w:hAnsi="宋体"/>
                <w:color w:val="000000" w:themeColor="text1"/>
                <w:position w:val="-8"/>
                <w:sz w:val="24"/>
                <w14:textFill>
                  <w14:solidFill>
                    <w14:schemeClr w14:val="tx1"/>
                  </w14:solidFill>
                </w14:textFill>
              </w:rPr>
              <w:object>
                <v:shape id="_x0000_i1026" o:spt="201" alt="" type="#_x0000_t201" style="height:19.5pt;width:67.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12" w:name="CheckBox2" w:shapeid="_x0000_i1026"/>
              </w:object>
            </w:r>
          </w:p>
          <w:p>
            <w:pPr>
              <w:wordWrap w:val="0"/>
              <w:snapToGrid w:val="0"/>
              <w:spacing w:before="240"/>
              <w:ind w:right="580" w:rightChars="276"/>
              <w:jc w:val="righ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检查组长（签字）：              </w:t>
            </w:r>
            <w:r>
              <w:rPr>
                <w:rFonts w:hint="eastAsia" w:ascii="宋体" w:hAnsi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培养单位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盖章            </w:t>
            </w:r>
          </w:p>
          <w:p>
            <w:pPr>
              <w:snapToGrid w:val="0"/>
              <w:spacing w:before="240"/>
              <w:ind w:right="580" w:rightChars="276"/>
              <w:jc w:val="right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sdt>
              <w:sdt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  <w:id w:val="-742332797"/>
                <w:placeholder>
                  <w:docPart w:val="674E411B5EB84156B8CC68F2AC0B258C"/>
                </w:placeholder>
                <w:date>
                  <w:dateFormat w:val="yyyy'年'M'月'd'日'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宋体" w:hAnsi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w:t>年   月   日</w:t>
                </w:r>
              </w:sdtContent>
            </w:sdt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  <w:jc w:val="center"/>
        </w:trPr>
        <w:tc>
          <w:tcPr>
            <w:tcW w:w="5000" w:type="pct"/>
            <w:gridSpan w:val="7"/>
            <w:tcBorders>
              <w:top w:val="nil"/>
            </w:tcBorders>
          </w:tcPr>
          <w:p>
            <w:pPr>
              <w:adjustRightInd w:val="0"/>
              <w:snapToGrid w:val="0"/>
              <w:rPr>
                <w:rFonts w:ascii="宋体" w:hAnsi="宋体"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6" w:type="first"/>
      <w:footerReference r:id="rId7" w:type="first"/>
      <w:pgSz w:w="11906" w:h="16838"/>
      <w:pgMar w:top="1247" w:right="1418" w:bottom="1247" w:left="1418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Roman 10cpi">
    <w:altName w:val="Lucida Console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right" w:pos="9072"/>
        <w:tab w:val="clear" w:pos="8306"/>
      </w:tabs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DATE \@ "yyyy-MM-dd"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2020-11-28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ab/>
    </w:r>
    <w:r>
      <w:rPr>
        <w:rFonts w:hint="eastAsia"/>
        <w:kern w:val="0"/>
        <w:szCs w:val="21"/>
      </w:rPr>
      <w:tab/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PAGE   \* MERGEFORMAT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zh-CN"/>
      </w:rPr>
      <w:t>2</w:t>
    </w:r>
    <w:r>
      <w:rPr>
        <w:kern w:val="0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fldChar w:fldCharType="begin"/>
    </w:r>
    <w:r>
      <w:instrText xml:space="preserve"> DATE \@ "yyyy-MM-dd" </w:instrText>
    </w:r>
    <w:r>
      <w:fldChar w:fldCharType="separate"/>
    </w:r>
    <w:r>
      <w:t>2020-11-28</w:t>
    </w:r>
    <w:r>
      <w:fldChar w:fldCharType="end"/>
    </w: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fldChar w:fldCharType="begin"/>
    </w:r>
    <w:r>
      <w:instrText xml:space="preserve"> DATE \@ "yyyy-MM-dd" </w:instrText>
    </w:r>
    <w:r>
      <w:fldChar w:fldCharType="separate"/>
    </w:r>
    <w:r>
      <w:t>2020-11-28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BFF"/>
    <w:rsid w:val="00001C5E"/>
    <w:rsid w:val="00016F09"/>
    <w:rsid w:val="000230BD"/>
    <w:rsid w:val="00025D77"/>
    <w:rsid w:val="00034BE7"/>
    <w:rsid w:val="000355FB"/>
    <w:rsid w:val="00046B7C"/>
    <w:rsid w:val="00052F3D"/>
    <w:rsid w:val="000552AD"/>
    <w:rsid w:val="0005737B"/>
    <w:rsid w:val="00064611"/>
    <w:rsid w:val="0007026D"/>
    <w:rsid w:val="00082368"/>
    <w:rsid w:val="00087372"/>
    <w:rsid w:val="000A291C"/>
    <w:rsid w:val="000B0FF5"/>
    <w:rsid w:val="000C0DBD"/>
    <w:rsid w:val="000C51DB"/>
    <w:rsid w:val="000E378D"/>
    <w:rsid w:val="00104A03"/>
    <w:rsid w:val="00106D3B"/>
    <w:rsid w:val="00120A5A"/>
    <w:rsid w:val="001219FF"/>
    <w:rsid w:val="00133073"/>
    <w:rsid w:val="00134E5E"/>
    <w:rsid w:val="001407B7"/>
    <w:rsid w:val="001415F7"/>
    <w:rsid w:val="001420E7"/>
    <w:rsid w:val="00144DBC"/>
    <w:rsid w:val="00164BF4"/>
    <w:rsid w:val="00186A9D"/>
    <w:rsid w:val="00187851"/>
    <w:rsid w:val="001935AC"/>
    <w:rsid w:val="00194079"/>
    <w:rsid w:val="001B2191"/>
    <w:rsid w:val="001B229F"/>
    <w:rsid w:val="001B48FA"/>
    <w:rsid w:val="001C2FFE"/>
    <w:rsid w:val="001D2C43"/>
    <w:rsid w:val="001F315A"/>
    <w:rsid w:val="001F7796"/>
    <w:rsid w:val="0021237F"/>
    <w:rsid w:val="00216077"/>
    <w:rsid w:val="00220CC9"/>
    <w:rsid w:val="00234D6F"/>
    <w:rsid w:val="002653E7"/>
    <w:rsid w:val="002721BA"/>
    <w:rsid w:val="002744E3"/>
    <w:rsid w:val="00284490"/>
    <w:rsid w:val="00291077"/>
    <w:rsid w:val="002972FE"/>
    <w:rsid w:val="002C2F77"/>
    <w:rsid w:val="002D1562"/>
    <w:rsid w:val="002D667A"/>
    <w:rsid w:val="002E07B8"/>
    <w:rsid w:val="002E5586"/>
    <w:rsid w:val="002F4189"/>
    <w:rsid w:val="003021C4"/>
    <w:rsid w:val="0031041D"/>
    <w:rsid w:val="00313A61"/>
    <w:rsid w:val="00316D58"/>
    <w:rsid w:val="00317C4A"/>
    <w:rsid w:val="00325BF6"/>
    <w:rsid w:val="00354631"/>
    <w:rsid w:val="00392505"/>
    <w:rsid w:val="00394F02"/>
    <w:rsid w:val="00395A67"/>
    <w:rsid w:val="00397EB5"/>
    <w:rsid w:val="003D08EB"/>
    <w:rsid w:val="003D5F74"/>
    <w:rsid w:val="003E571F"/>
    <w:rsid w:val="003F594C"/>
    <w:rsid w:val="00412F32"/>
    <w:rsid w:val="004277B7"/>
    <w:rsid w:val="004415C5"/>
    <w:rsid w:val="00442BEA"/>
    <w:rsid w:val="00466DFE"/>
    <w:rsid w:val="00481B23"/>
    <w:rsid w:val="00482757"/>
    <w:rsid w:val="004C08D7"/>
    <w:rsid w:val="004C379C"/>
    <w:rsid w:val="004D6796"/>
    <w:rsid w:val="004D6C97"/>
    <w:rsid w:val="004E1A2B"/>
    <w:rsid w:val="0050419B"/>
    <w:rsid w:val="005066EA"/>
    <w:rsid w:val="00512605"/>
    <w:rsid w:val="005159B4"/>
    <w:rsid w:val="00515E77"/>
    <w:rsid w:val="0053494E"/>
    <w:rsid w:val="00544F89"/>
    <w:rsid w:val="0054549D"/>
    <w:rsid w:val="00562084"/>
    <w:rsid w:val="00563579"/>
    <w:rsid w:val="005642DB"/>
    <w:rsid w:val="00572121"/>
    <w:rsid w:val="00580E49"/>
    <w:rsid w:val="00581C62"/>
    <w:rsid w:val="005A3F3A"/>
    <w:rsid w:val="005C134D"/>
    <w:rsid w:val="005D15CC"/>
    <w:rsid w:val="005F6419"/>
    <w:rsid w:val="00601A1B"/>
    <w:rsid w:val="0060242B"/>
    <w:rsid w:val="00602C4D"/>
    <w:rsid w:val="00602E2E"/>
    <w:rsid w:val="0060557D"/>
    <w:rsid w:val="00607596"/>
    <w:rsid w:val="006167DF"/>
    <w:rsid w:val="0061716E"/>
    <w:rsid w:val="006204F2"/>
    <w:rsid w:val="00637CB6"/>
    <w:rsid w:val="00655A61"/>
    <w:rsid w:val="00656A22"/>
    <w:rsid w:val="00667CFF"/>
    <w:rsid w:val="0067168D"/>
    <w:rsid w:val="00685A28"/>
    <w:rsid w:val="006A4315"/>
    <w:rsid w:val="006B412D"/>
    <w:rsid w:val="006C1439"/>
    <w:rsid w:val="006C4839"/>
    <w:rsid w:val="006F57F5"/>
    <w:rsid w:val="00722A81"/>
    <w:rsid w:val="00730BFF"/>
    <w:rsid w:val="00735276"/>
    <w:rsid w:val="0075244F"/>
    <w:rsid w:val="007638E9"/>
    <w:rsid w:val="00765262"/>
    <w:rsid w:val="00780B25"/>
    <w:rsid w:val="0078436C"/>
    <w:rsid w:val="007854DB"/>
    <w:rsid w:val="00790045"/>
    <w:rsid w:val="00794B46"/>
    <w:rsid w:val="007973B8"/>
    <w:rsid w:val="007A07CC"/>
    <w:rsid w:val="007A08B3"/>
    <w:rsid w:val="007A3AED"/>
    <w:rsid w:val="007B1F1D"/>
    <w:rsid w:val="007B295D"/>
    <w:rsid w:val="007B62CB"/>
    <w:rsid w:val="007C1833"/>
    <w:rsid w:val="007C1BCD"/>
    <w:rsid w:val="007C4B52"/>
    <w:rsid w:val="007E37E1"/>
    <w:rsid w:val="007E4F00"/>
    <w:rsid w:val="007E57A6"/>
    <w:rsid w:val="007F6195"/>
    <w:rsid w:val="00814511"/>
    <w:rsid w:val="00846182"/>
    <w:rsid w:val="0085342F"/>
    <w:rsid w:val="008557E0"/>
    <w:rsid w:val="00863255"/>
    <w:rsid w:val="00863CDE"/>
    <w:rsid w:val="0086431C"/>
    <w:rsid w:val="0087572F"/>
    <w:rsid w:val="00875A52"/>
    <w:rsid w:val="00876040"/>
    <w:rsid w:val="00884CAE"/>
    <w:rsid w:val="00891168"/>
    <w:rsid w:val="00891A69"/>
    <w:rsid w:val="008D09B9"/>
    <w:rsid w:val="008D7C1E"/>
    <w:rsid w:val="008D7EB6"/>
    <w:rsid w:val="008F402F"/>
    <w:rsid w:val="009034EB"/>
    <w:rsid w:val="0090787B"/>
    <w:rsid w:val="00930B95"/>
    <w:rsid w:val="00934E7D"/>
    <w:rsid w:val="00952176"/>
    <w:rsid w:val="00953F3D"/>
    <w:rsid w:val="00985C29"/>
    <w:rsid w:val="009923BC"/>
    <w:rsid w:val="009969DD"/>
    <w:rsid w:val="009C312A"/>
    <w:rsid w:val="009D79B7"/>
    <w:rsid w:val="009E6D86"/>
    <w:rsid w:val="009F7707"/>
    <w:rsid w:val="00A04D7B"/>
    <w:rsid w:val="00A21451"/>
    <w:rsid w:val="00A23B91"/>
    <w:rsid w:val="00A277DE"/>
    <w:rsid w:val="00A3352C"/>
    <w:rsid w:val="00A356BA"/>
    <w:rsid w:val="00A3696D"/>
    <w:rsid w:val="00A60E0F"/>
    <w:rsid w:val="00A66990"/>
    <w:rsid w:val="00A733AF"/>
    <w:rsid w:val="00A90FB2"/>
    <w:rsid w:val="00A91F64"/>
    <w:rsid w:val="00A92866"/>
    <w:rsid w:val="00AB07E8"/>
    <w:rsid w:val="00AB30CD"/>
    <w:rsid w:val="00AB3D61"/>
    <w:rsid w:val="00AC22B6"/>
    <w:rsid w:val="00AC3598"/>
    <w:rsid w:val="00AD435B"/>
    <w:rsid w:val="00AE3D6B"/>
    <w:rsid w:val="00B10E63"/>
    <w:rsid w:val="00B135CC"/>
    <w:rsid w:val="00B16B27"/>
    <w:rsid w:val="00B26191"/>
    <w:rsid w:val="00B26C70"/>
    <w:rsid w:val="00B275DD"/>
    <w:rsid w:val="00B366CE"/>
    <w:rsid w:val="00B57528"/>
    <w:rsid w:val="00B64616"/>
    <w:rsid w:val="00B739E1"/>
    <w:rsid w:val="00B811CE"/>
    <w:rsid w:val="00B85D24"/>
    <w:rsid w:val="00B87741"/>
    <w:rsid w:val="00B93E46"/>
    <w:rsid w:val="00BA3A5B"/>
    <w:rsid w:val="00BC1A12"/>
    <w:rsid w:val="00BD7B7E"/>
    <w:rsid w:val="00BE248A"/>
    <w:rsid w:val="00BE3A4F"/>
    <w:rsid w:val="00BE4A06"/>
    <w:rsid w:val="00BE6D18"/>
    <w:rsid w:val="00BF0CBD"/>
    <w:rsid w:val="00BF6823"/>
    <w:rsid w:val="00C0122E"/>
    <w:rsid w:val="00C134FB"/>
    <w:rsid w:val="00C16972"/>
    <w:rsid w:val="00C47B50"/>
    <w:rsid w:val="00C53208"/>
    <w:rsid w:val="00C5793A"/>
    <w:rsid w:val="00C72205"/>
    <w:rsid w:val="00C741C3"/>
    <w:rsid w:val="00C960AA"/>
    <w:rsid w:val="00CB152F"/>
    <w:rsid w:val="00CB4205"/>
    <w:rsid w:val="00CB794D"/>
    <w:rsid w:val="00CC41A5"/>
    <w:rsid w:val="00CE251D"/>
    <w:rsid w:val="00CF025F"/>
    <w:rsid w:val="00CF5D79"/>
    <w:rsid w:val="00D2173C"/>
    <w:rsid w:val="00D21775"/>
    <w:rsid w:val="00D21A68"/>
    <w:rsid w:val="00D2400F"/>
    <w:rsid w:val="00D24352"/>
    <w:rsid w:val="00D307E5"/>
    <w:rsid w:val="00D371AF"/>
    <w:rsid w:val="00D61365"/>
    <w:rsid w:val="00D627CF"/>
    <w:rsid w:val="00D70F10"/>
    <w:rsid w:val="00D73237"/>
    <w:rsid w:val="00DA5DF0"/>
    <w:rsid w:val="00DB321E"/>
    <w:rsid w:val="00DB39B9"/>
    <w:rsid w:val="00DB69D9"/>
    <w:rsid w:val="00DD24D1"/>
    <w:rsid w:val="00DE0E08"/>
    <w:rsid w:val="00DF1663"/>
    <w:rsid w:val="00E06BC2"/>
    <w:rsid w:val="00E119B3"/>
    <w:rsid w:val="00E252A1"/>
    <w:rsid w:val="00E27FEF"/>
    <w:rsid w:val="00E34372"/>
    <w:rsid w:val="00E53DDB"/>
    <w:rsid w:val="00E63E8A"/>
    <w:rsid w:val="00EA2FDB"/>
    <w:rsid w:val="00EA73AE"/>
    <w:rsid w:val="00EB10EE"/>
    <w:rsid w:val="00EB4EBA"/>
    <w:rsid w:val="00EB6945"/>
    <w:rsid w:val="00ED72E0"/>
    <w:rsid w:val="00EF7B31"/>
    <w:rsid w:val="00F149CC"/>
    <w:rsid w:val="00F31B53"/>
    <w:rsid w:val="00F5190A"/>
    <w:rsid w:val="00F542AB"/>
    <w:rsid w:val="00F61866"/>
    <w:rsid w:val="00F65A9C"/>
    <w:rsid w:val="00F768F3"/>
    <w:rsid w:val="00F851BE"/>
    <w:rsid w:val="00FA5634"/>
    <w:rsid w:val="00FC0DCB"/>
    <w:rsid w:val="00FD373D"/>
    <w:rsid w:val="0D97515E"/>
    <w:rsid w:val="2E7D0CC6"/>
    <w:rsid w:val="37081633"/>
    <w:rsid w:val="4DBF35BA"/>
    <w:rsid w:val="4F475ED0"/>
    <w:rsid w:val="55B442A0"/>
    <w:rsid w:val="6BAF0D64"/>
    <w:rsid w:val="73093581"/>
    <w:rsid w:val="74684A0C"/>
    <w:rsid w:val="78883A2B"/>
    <w:rsid w:val="79284EDE"/>
    <w:rsid w:val="7C6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Roman 10cpi"/>
      <w:szCs w:val="20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styleId="10">
    <w:name w:val="Hyperlink"/>
    <w:basedOn w:val="8"/>
    <w:qFormat/>
    <w:uiPriority w:val="0"/>
    <w:rPr>
      <w:color w:val="10243F" w:themeColor="text2" w:themeShade="80"/>
      <w:u w:val="none"/>
    </w:rPr>
  </w:style>
  <w:style w:type="paragraph" w:customStyle="1" w:styleId="11">
    <w:name w:val="Char Char Char Char Char Char Char"/>
    <w:basedOn w:val="1"/>
    <w:qFormat/>
    <w:uiPriority w:val="0"/>
    <w:pPr>
      <w:tabs>
        <w:tab w:val="left" w:pos="360"/>
      </w:tabs>
      <w:spacing w:line="360" w:lineRule="auto"/>
    </w:pPr>
    <w:rPr>
      <w:sz w:val="24"/>
    </w:rPr>
  </w:style>
  <w:style w:type="paragraph" w:customStyle="1" w:styleId="12">
    <w:name w:val="Char"/>
    <w:basedOn w:val="1"/>
    <w:qFormat/>
    <w:uiPriority w:val="0"/>
    <w:pPr>
      <w:tabs>
        <w:tab w:val="left" w:pos="360"/>
      </w:tabs>
      <w:spacing w:line="360" w:lineRule="auto"/>
    </w:pPr>
    <w:rPr>
      <w:sz w:val="24"/>
    </w:rPr>
  </w:style>
  <w:style w:type="character" w:styleId="13">
    <w:name w:val="Placeholder Text"/>
    <w:semiHidden/>
    <w:qFormat/>
    <w:uiPriority w:val="99"/>
    <w:rPr>
      <w:color w:val="808080"/>
    </w:rPr>
  </w:style>
  <w:style w:type="character" w:customStyle="1" w:styleId="14">
    <w:name w:val="页眉 Char"/>
    <w:basedOn w:val="8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control" Target="activeX/activeX2.xml"/><Relationship Id="rId11" Type="http://schemas.openxmlformats.org/officeDocument/2006/relationships/image" Target="media/image2.wmf"/><Relationship Id="rId10" Type="http://schemas.openxmlformats.org/officeDocument/2006/relationships/control" Target="activeX/activeX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03&#65306;&#24320;&#39064;&#21450;&#20013;&#26399;&#26816;&#26597;&#24037;&#20316;&#65288;2019&#24180;11&#26376;&#20197;&#21518;&#65289;\&#20013;&#26399;&#26816;&#26597;\&#30740;&#23383;&#12308;2019&#12309;81&#21495;&#20851;&#20110;&#20570;&#22909;&#30740;&#31350;&#29983;&#27605;&#19994;&#65288;&#23398;&#20301;&#65289;&#35770;&#25991;&#20013;&#26399;&#26816;&#26597;&#24037;&#20316;&#30340;&#36890;&#30693;\&#38468;&#20214;2&#65306;&#40065;&#19996;&#22823;&#23398;&#30740;&#31350;&#29983;&#35770;&#25991;&#20013;&#26399;&#26816;&#26597;&#34920;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r:id="rId1" ax:persistence="persistStorage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958A528A7E64B64A3447BE176E8F01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7C53F2-9DFF-4D87-AA4F-9F24E7363D94}"/>
      </w:docPartPr>
      <w:docPartBody>
        <w:p>
          <w:pPr>
            <w:pStyle w:val="5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E32E92D9AF95455C9F34A23FAEC8C034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391388-E14E-47C2-AEBB-198108183524}"/>
      </w:docPartPr>
      <w:docPartBody>
        <w:p>
          <w:pPr>
            <w:pStyle w:val="6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6E6C994EDC294EEFA81376A4879A839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EAD7589-DF72-480A-BDAF-3DF7F3138B90}"/>
      </w:docPartPr>
      <w:docPartBody>
        <w:p>
          <w:pPr>
            <w:pStyle w:val="8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2C9F6B4CDE144387BE5BD766B9156B5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919C84-AD21-41E3-ABD5-A55BB4188108}"/>
      </w:docPartPr>
      <w:docPartBody>
        <w:p>
          <w:pPr>
            <w:pStyle w:val="9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548B3A023D0C4D60A7CB4B9CBBCFD68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E884C9-0EAB-4431-A1B5-8472304BD226}"/>
      </w:docPartPr>
      <w:docPartBody>
        <w:p>
          <w:pPr>
            <w:pStyle w:val="10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C2E670130E2B4839B2B0F42952524893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05914C-5B2E-48D2-B087-1960E1FCEE6A}"/>
      </w:docPartPr>
      <w:docPartBody>
        <w:p>
          <w:pPr>
            <w:pStyle w:val="12"/>
          </w:pPr>
          <w:r>
            <w:rPr>
              <w:rStyle w:val="4"/>
              <w:rFonts w:hint="eastAsia"/>
            </w:rPr>
            <w:t>单击此处输入日期。</w:t>
          </w:r>
        </w:p>
      </w:docPartBody>
    </w:docPart>
    <w:docPart>
      <w:docPartPr>
        <w:name w:val="A73326E718AF486A99F7A88590C3752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5F4A9E-C060-43C6-B7E5-A2981BF1EA6C}"/>
      </w:docPartPr>
      <w:docPartBody>
        <w:p>
          <w:pPr>
            <w:pStyle w:val="35"/>
          </w:pPr>
          <w:r>
            <w:rPr>
              <w:rStyle w:val="4"/>
              <w:rFonts w:hint="eastAsia"/>
            </w:rPr>
            <w:t>单击此处输入日期。</w:t>
          </w:r>
        </w:p>
      </w:docPartBody>
    </w:docPart>
    <w:docPart>
      <w:docPartPr>
        <w:name w:val="674E411B5EB84156B8CC68F2AC0B258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B0032E-8FA9-4688-816D-2565B17A8DD2}"/>
      </w:docPartPr>
      <w:docPartBody>
        <w:p>
          <w:pPr>
            <w:pStyle w:val="37"/>
          </w:pPr>
          <w:r>
            <w:rPr>
              <w:rStyle w:val="4"/>
              <w:rFonts w:hint="eastAsia"/>
            </w:rPr>
            <w:t>单击此处输入日期。</w:t>
          </w:r>
        </w:p>
      </w:docPartBody>
    </w:docPart>
    <w:docPart>
      <w:docPartPr>
        <w:name w:val="{2f59b618-efdb-4957-9fea-29a41f355dc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59b618-efdb-4957-9fea-29a41f355dc7}"/>
      </w:docPartPr>
      <w:docPartBody>
        <w:p>
          <w:pPr>
            <w:pStyle w:val="39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选择一项</w:t>
          </w:r>
        </w:p>
      </w:docPartBody>
    </w:docPart>
    <w:docPart>
      <w:docPartPr>
        <w:name w:val="{6e0e0075-fb22-4977-a1d0-5c08c5a7b71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0e0075-fb22-4977-a1d0-5c08c5a7b711}"/>
      </w:docPartPr>
      <w:docPartBody>
        <w:p>
          <w:pPr>
            <w:pStyle w:val="9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909"/>
    <w:rsid w:val="0023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semiHidden/>
    <w:uiPriority w:val="99"/>
    <w:rPr>
      <w:color w:val="808080"/>
    </w:rPr>
  </w:style>
  <w:style w:type="paragraph" w:customStyle="1" w:styleId="5">
    <w:name w:val="4958A528A7E64B64A3447BE176E8F01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E32E92D9AF95455C9F34A23FAEC8C03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2C5169995B6845958020BC87A04635A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6E6C994EDC294EEFA81376A4879A839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2C9F6B4CDE144387BE5BD766B9156B5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548B3A023D0C4D60A7CB4B9CBBCFD68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A7B4F818F1E04C1981C594159093464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C2E670130E2B4839B2B0F4295252489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E0A79E2951E14B6EA53AA45BA1D105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4">
    <w:name w:val="617583FBB6AD4CCA8CC408962D858AC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5">
    <w:name w:val="1A5FD0C010F749B98E56ECF67E37963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6">
    <w:name w:val="0755683D9A474D6F8408350A2905A13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7">
    <w:name w:val="A28114246FC04746924058C4ABDAC51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B9676EE7DD27426F9495A9893E2C55D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E7B8B3FADAE64815B38A04CDC474BA2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0">
    <w:name w:val="C373B09108F249F6BCCEC25CD914F7E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6A5E72DABE424A6EBE3734D15E88004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36570078A0CA4618A8DA90A04DF0EDB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0AF9420D5E8B4AD9BA89E8D8486751C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BDF0FBE83BC1411FBF9FED7EF43544C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3D1437F010584AE09949C95FE74E528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6">
    <w:name w:val="6871E79DAB93419781E65C29C9510B0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B0E94DDF6D71484B8FF44930CD89AA7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8">
    <w:name w:val="97C511BCF848448A960897D99C9B801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9">
    <w:name w:val="3855E0BD752847D39C8E6540632774F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130F794F50514F14BBFA4837B78E08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1">
    <w:name w:val="3D0312A9148F4F06BE320C7435619EF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78C1E6AB69FD4C9AA31E88A35D3B545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BA11B11E91464ABA84B6F10EE78DB82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AA5BE432E93E45388264500D332F2CC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5">
    <w:name w:val="A73326E718AF486A99F7A88590C3752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6">
    <w:name w:val="179ACA8328AF4398B1F9FA4C5770384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7">
    <w:name w:val="674E411B5EB84156B8CC68F2AC0B258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8">
    <w:name w:val="67C9597E90184F6381C3835E05D7C3E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9">
    <w:name w:val="DB8AC3C81190413FB61A81D726AB03D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002ABF-2B0C-44CF-A71B-9C1C5CD934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附件2：鲁东大学研究生论文中期检查表.dotm</Template>
  <Company>刘竹青</Company>
  <Pages>4</Pages>
  <Words>307</Words>
  <Characters>575</Characters>
  <Lines>4</Lines>
  <Paragraphs>1</Paragraphs>
  <TotalTime>1</TotalTime>
  <ScaleCrop>false</ScaleCrop>
  <LinksUpToDate>false</LinksUpToDate>
  <CharactersWithSpaces>881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2019-12-06T01:18:00Z</dcterms:created>
  <dc:creator>cheng</dc:creator>
  <dc:description>鲁东大学研究生毕业（学位）论文中期检查表</dc:description>
  <cp:lastModifiedBy>yuebo</cp:lastModifiedBy>
  <cp:lastPrinted>2009-12-03T08:29:00Z</cp:lastPrinted>
  <dcterms:modified xsi:type="dcterms:W3CDTF">2020-11-28T00:34:18Z</dcterms:modified>
  <dc:subject>鲁东大学研究生毕业（学位）论文中期检查表</dc:subject>
  <dc:title>http://www.grad.ldu.edu.cn/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