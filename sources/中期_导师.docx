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b/>
          <w:bCs/>
          <w:color w:val="000000" w:themeColor="text1"/>
          <w:sz w:val="44"/>
          <w14:textFill>
            <w14:solidFill>
              <w14:schemeClr w14:val="tx1"/>
            </w14:solidFill>
          </w14:textFill>
        </w:rPr>
      </w:pPr>
      <w:bookmarkStart w:id="0" w:name="_top"/>
      <w:bookmarkEnd w:id="0"/>
    </w:p>
    <w:p>
      <w:pPr>
        <w:rPr>
          <w:rFonts w:ascii="宋体" w:hAnsi="宋体"/>
          <w:b/>
          <w:bCs/>
          <w:color w:val="000000" w:themeColor="text1"/>
          <w:sz w:val="44"/>
          <w14:textFill>
            <w14:solidFill>
              <w14:schemeClr w14:val="tx1"/>
            </w14:solidFill>
          </w14:textFill>
        </w:rPr>
      </w:pPr>
      <w:r>
        <w:rPr>
          <w:rFonts w:ascii="宋体" w:hAnsi="宋体"/>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297180</wp:posOffset>
            </wp:positionV>
            <wp:extent cx="2286000" cy="800100"/>
            <wp:effectExtent l="0" t="0" r="0" b="0"/>
            <wp:wrapSquare wrapText="bothSides"/>
            <wp:docPr id="4" name="图片 1024" descr="说明: 说明: 说明: 图标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4" descr="说明: 说明: 说明: 图标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800100"/>
                    </a:xfrm>
                    <a:prstGeom prst="rect">
                      <a:avLst/>
                    </a:prstGeom>
                    <a:noFill/>
                    <a:ln>
                      <a:noFill/>
                    </a:ln>
                  </pic:spPr>
                </pic:pic>
              </a:graphicData>
            </a:graphic>
          </wp:anchor>
        </w:drawing>
      </w: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bCs/>
          <w:color w:val="000000" w:themeColor="text1"/>
          <w:sz w:val="64"/>
          <w:szCs w:val="64"/>
          <w14:textFill>
            <w14:solidFill>
              <w14:schemeClr w14:val="tx1"/>
            </w14:solidFill>
          </w14:textFill>
        </w:rPr>
      </w:pPr>
      <w:r>
        <w:rPr>
          <w:rFonts w:hint="eastAsia" w:ascii="宋体" w:hAnsi="宋体"/>
          <w:b/>
          <w:color w:val="000000" w:themeColor="text1"/>
          <w:sz w:val="64"/>
          <w:szCs w:val="64"/>
          <w14:textFill>
            <w14:solidFill>
              <w14:schemeClr w14:val="tx1"/>
            </w14:solidFill>
          </w14:textFill>
        </w:rPr>
        <w:t>研究生论文中期检查表</w:t>
      </w:r>
    </w:p>
    <w:p>
      <w:pPr>
        <w:jc w:val="center"/>
        <w:rPr>
          <w:rFonts w:hint="eastAsia"/>
          <w:b/>
          <w:bCs/>
          <w:color w:val="000000" w:themeColor="text1"/>
          <w:w w:val="97"/>
          <w:sz w:val="36"/>
          <w:szCs w:val="36"/>
          <w:lang w:eastAsia="zh-CN"/>
          <w14:textFill>
            <w14:solidFill>
              <w14:schemeClr w14:val="tx1"/>
            </w14:solidFill>
          </w14:textFill>
        </w:rPr>
      </w:pPr>
      <w:r>
        <w:rPr>
          <w:rFonts w:hint="eastAsia"/>
          <w:b/>
          <w:bCs/>
          <w:color w:val="000000" w:themeColor="text1"/>
          <w:w w:val="97"/>
          <w:sz w:val="36"/>
          <w:szCs w:val="36"/>
          <w:lang w:eastAsia="zh-CN"/>
          <w14:textFill>
            <w14:solidFill>
              <w14:schemeClr w14:val="tx1"/>
            </w14:solidFill>
          </w14:textFill>
        </w:rPr>
        <w:t>（学术学位）</w:t>
      </w:r>
    </w:p>
    <w:p>
      <w:pPr>
        <w:ind w:firstLine="2001" w:firstLineChars="712"/>
        <w:rPr>
          <w:b/>
          <w:bCs/>
          <w:sz w:val="28"/>
        </w:rPr>
      </w:pPr>
    </w:p>
    <w:p>
      <w:pPr>
        <w:ind w:firstLine="2001" w:firstLineChars="712"/>
        <w:rPr>
          <w:b/>
          <w:bCs/>
          <w:sz w:val="28"/>
        </w:rPr>
      </w:pPr>
    </w:p>
    <w:p>
      <w:pPr>
        <w:ind w:firstLine="2001" w:firstLineChars="712"/>
        <w:rPr>
          <w:b/>
          <w:bCs/>
          <w:sz w:val="28"/>
        </w:rPr>
      </w:pPr>
    </w:p>
    <w:tbl>
      <w:tblPr>
        <w:tblStyle w:val="6"/>
        <w:tblW w:w="0" w:type="auto"/>
        <w:jc w:val="center"/>
        <w:tblLayout w:type="autofit"/>
        <w:tblCellMar>
          <w:top w:w="0" w:type="dxa"/>
          <w:left w:w="108" w:type="dxa"/>
          <w:bottom w:w="0" w:type="dxa"/>
          <w:right w:w="108" w:type="dxa"/>
        </w:tblCellMar>
      </w:tblPr>
      <w:tblGrid>
        <w:gridCol w:w="1891"/>
        <w:gridCol w:w="4490"/>
      </w:tblGrid>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姓名</w:t>
            </w:r>
          </w:p>
        </w:tc>
        <w:sdt>
          <w:sdtPr>
            <w:rPr>
              <w:rFonts w:ascii="宋体" w:hAnsi="宋体"/>
              <w:color w:val="000000" w:themeColor="text1"/>
              <w:sz w:val="28"/>
              <w:szCs w:val="28"/>
              <w14:textFill>
                <w14:solidFill>
                  <w14:schemeClr w14:val="tx1"/>
                </w14:solidFill>
              </w14:textFill>
            </w:rPr>
            <w:id w:val="-553006965"/>
            <w:placeholder>
              <w:docPart w:val="4958A528A7E64B64A3447BE176E8F01F"/>
            </w:placeholder>
          </w:sdtPr>
          <w:sdtEndPr>
            <w:rPr>
              <w:rFonts w:ascii="宋体" w:hAnsi="宋体"/>
              <w:color w:val="000000" w:themeColor="text1"/>
              <w:sz w:val="28"/>
              <w:szCs w:val="28"/>
              <w14:textFill>
                <w14:solidFill>
                  <w14:schemeClr w14:val="tx1"/>
                </w14:solidFill>
              </w14:textFill>
            </w:rPr>
          </w:sdtEndPr>
          <w:sdtContent>
            <w:tc>
              <w:tcPr>
                <w:tcW w:w="4490" w:type="dxa"/>
                <w:tcBorders>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文绍华</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学号</w:t>
            </w:r>
          </w:p>
        </w:tc>
        <w:sdt>
          <w:sdtPr>
            <w:rPr>
              <w:rFonts w:ascii="宋体" w:hAnsi="宋体"/>
              <w:color w:val="000000" w:themeColor="text1"/>
              <w:sz w:val="28"/>
              <w:szCs w:val="28"/>
              <w14:textFill>
                <w14:solidFill>
                  <w14:schemeClr w14:val="tx1"/>
                </w14:solidFill>
              </w14:textFill>
            </w:rPr>
            <w:id w:val="1854372466"/>
            <w:placeholder>
              <w:docPart w:val="E32E92D9AF95455C9F34A23FAEC8C034"/>
            </w:placeholder>
          </w:sdtPr>
          <w:sdtEndPr>
            <w:rPr>
              <w:rStyle w:val="13"/>
              <w:rFonts w:ascii="Times New Roman" w:hAnsi="Times New Roman"/>
              <w:color w:val="000000" w:themeColor="text1"/>
              <w:sz w:val="21"/>
              <w:szCs w:val="24"/>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2024110316</w:t>
                </w:r>
              </w:p>
            </w:tc>
          </w:sdtContent>
        </w:sdt>
      </w:tr>
      <w:tr>
        <w:tblPrEx>
          <w:tblCellMar>
            <w:top w:w="0" w:type="dxa"/>
            <w:left w:w="108" w:type="dxa"/>
            <w:bottom w:w="0" w:type="dxa"/>
            <w:right w:w="108" w:type="dxa"/>
          </w:tblCellMar>
        </w:tblPrEx>
        <w:trPr>
          <w:trHeight w:val="601"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研究生类型</w:t>
            </w:r>
          </w:p>
        </w:tc>
        <w:tc>
          <w:tcPr>
            <w:tcW w:w="4490" w:type="dxa"/>
            <w:tcBorders>
              <w:top w:val="single" w:color="auto" w:sz="4" w:space="0"/>
              <w:bottom w:val="single" w:color="auto" w:sz="4" w:space="0"/>
            </w:tcBorders>
          </w:tcPr>
          <w:sdt>
            <w:sdtPr>
              <w:rPr>
                <w:rFonts w:ascii="宋体" w:hAnsi="宋体"/>
                <w:color w:val="000000" w:themeColor="text1"/>
                <w:sz w:val="28"/>
                <w:szCs w:val="28"/>
                <w14:textFill>
                  <w14:solidFill>
                    <w14:schemeClr w14:val="tx1"/>
                  </w14:solidFill>
                </w14:textFill>
              </w:rPr>
              <w:id w:val="361328351"/>
              <w:placeholder>
                <w:docPart w:val="{2f59b618-efdb-4957-9fea-29a41f355dc7}"/>
              </w:placeholder>
              <w:dropDownList>
                <w:listItem w:displayText="博士研究生" w:value="博士研究生"/>
                <w:listItem w:displayText="学术学位硕士研究生" w:value="学术学位硕士研究生"/>
              </w:dropDownList>
            </w:sdtPr>
            <w:sdtEndPr>
              <w:rPr>
                <w:rFonts w:ascii="宋体" w:hAnsi="宋体"/>
                <w:color w:val="000000" w:themeColor="text1"/>
                <w:sz w:val="28"/>
                <w:szCs w:val="28"/>
                <w14:textFill>
                  <w14:solidFill>
                    <w14:schemeClr w14:val="tx1"/>
                  </w14:solidFill>
                </w14:textFill>
              </w:rPr>
            </w:sdtEndPr>
            <w:sdtContent>
              <w:p>
                <w:pPr>
                  <w:spacing w:line="360" w:lineRule="auto"/>
                  <w:ind w:left="170" w:leftChars="81" w:right="-149" w:rightChars="-71"/>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学术学位硕士研究生</w:t>
                </w:r>
              </w:p>
            </w:sdtContent>
          </w:sdt>
        </w:tc>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eastAsia="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培养单位</w:t>
            </w:r>
          </w:p>
        </w:tc>
        <w:sdt>
          <w:sdtPr>
            <w:rPr>
              <w:rFonts w:ascii="宋体" w:hAnsi="宋体"/>
              <w:color w:val="000000" w:themeColor="text1"/>
              <w:sz w:val="28"/>
              <w:szCs w:val="28"/>
              <w14:textFill>
                <w14:solidFill>
                  <w14:schemeClr w14:val="tx1"/>
                </w14:solidFill>
              </w14:textFill>
            </w:rPr>
            <w:id w:val="-1365356454"/>
            <w:placeholder>
              <w:docPart w:val="6E6C994EDC294EEFA81376A4879A8390"/>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生命科学学院</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学科</w:t>
            </w:r>
            <w:r>
              <w:rPr>
                <w:rFonts w:hint="eastAsia" w:ascii="宋体" w:hAnsi="宋体"/>
                <w:b/>
                <w:color w:val="000000" w:themeColor="text1"/>
                <w:sz w:val="28"/>
                <w:szCs w:val="28"/>
                <w14:textFill>
                  <w14:solidFill>
                    <w14:schemeClr w14:val="tx1"/>
                  </w14:solidFill>
                </w14:textFill>
              </w:rPr>
              <w:t>专业</w:t>
            </w:r>
          </w:p>
        </w:tc>
        <w:sdt>
          <w:sdtPr>
            <w:rPr>
              <w:rFonts w:ascii="宋体" w:hAnsi="宋体"/>
              <w:color w:val="000000" w:themeColor="text1"/>
              <w:sz w:val="28"/>
              <w:szCs w:val="28"/>
              <w14:textFill>
                <w14:solidFill>
                  <w14:schemeClr w14:val="tx1"/>
                </w14:solidFill>
              </w14:textFill>
            </w:rPr>
            <w:id w:val="1285163273"/>
            <w:placeholder>
              <w:docPart w:val="2C9F6B4CDE144387BE5BD766B9156B52"/>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生物学</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研究方向</w:t>
            </w:r>
          </w:p>
        </w:tc>
        <w:tc>
          <w:tcPr>
            <w:tcW w:w="4490" w:type="dxa"/>
            <w:tcBorders>
              <w:top w:val="single" w:color="auto" w:sz="4" w:space="0"/>
              <w:bottom w:val="single" w:color="auto" w:sz="4" w:space="0"/>
            </w:tcBorders>
            <w:vAlign w:val="center"/>
          </w:tcPr>
          <w:sdt>
            <w:sdtPr>
              <w:rPr>
                <w:rFonts w:ascii="宋体" w:hAnsi="宋体"/>
                <w:color w:val="000000" w:themeColor="text1"/>
                <w:sz w:val="28"/>
                <w:szCs w:val="28"/>
                <w14:textFill>
                  <w14:solidFill>
                    <w14:schemeClr w14:val="tx1"/>
                  </w14:solidFill>
                </w14:textFill>
              </w:rPr>
              <w:id w:val="147480455"/>
              <w:placeholder>
                <w:docPart w:val="{6e0e0075-fb22-4977-a1d0-5c08c5a7b711}"/>
              </w:placeholder>
            </w:sdtPr>
            <w:sdtEndPr>
              <w:rPr>
                <w:rFonts w:ascii="宋体" w:hAnsi="宋体"/>
                <w:color w:val="000000" w:themeColor="text1"/>
                <w:sz w:val="28"/>
                <w:szCs w:val="28"/>
                <w14:textFill>
                  <w14:solidFill>
                    <w14:schemeClr w14:val="tx1"/>
                  </w14:solidFill>
                </w14:textFill>
              </w:rPr>
            </w:sdtEndPr>
            <w:sdtContent>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生物化学与分子生物学</w:t>
                </w:r>
              </w:p>
            </w:sdtContent>
          </w:sdt>
        </w:tc>
      </w:tr>
      <w:tr>
        <w:tblPrEx>
          <w:tblCellMar>
            <w:top w:w="0" w:type="dxa"/>
            <w:left w:w="108" w:type="dxa"/>
            <w:bottom w:w="0" w:type="dxa"/>
            <w:right w:w="108" w:type="dxa"/>
          </w:tblCellMar>
        </w:tblPrEx>
        <w:trPr>
          <w:trHeight w:val="570"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指导教师</w:t>
            </w:r>
          </w:p>
        </w:tc>
        <w:sdt>
          <w:sdtPr>
            <w:rPr>
              <w:rFonts w:ascii="宋体" w:hAnsi="宋体"/>
              <w:color w:val="000000" w:themeColor="text1"/>
              <w:sz w:val="28"/>
              <w:szCs w:val="28"/>
              <w14:textFill>
                <w14:solidFill>
                  <w14:schemeClr w14:val="tx1"/>
                </w14:solidFill>
              </w14:textFill>
            </w:rPr>
            <w:id w:val="1324320837"/>
            <w:placeholder>
              <w:docPart w:val="548B3A023D0C4D60A7CB4B9CBBCFD68E"/>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申亮</w:t>
                </w:r>
              </w:p>
            </w:tc>
          </w:sdtContent>
        </w:sdt>
      </w:tr>
    </w:tbl>
    <w:p>
      <w:pPr>
        <w:jc w:val="center"/>
        <w:rPr>
          <w:rFonts w:ascii="宋体" w:hAnsi="宋体"/>
          <w:color w:val="000000" w:themeColor="text1"/>
          <w:sz w:val="28"/>
          <w14:textFill>
            <w14:solidFill>
              <w14:schemeClr w14:val="tx1"/>
            </w14:solidFill>
          </w14:textFill>
        </w:rPr>
      </w:pPr>
    </w:p>
    <w:p>
      <w:pPr>
        <w:jc w:val="center"/>
        <w:rPr>
          <w:rFonts w:ascii="宋体" w:hAnsi="宋体"/>
          <w:color w:val="000000" w:themeColor="text1"/>
          <w:sz w:val="28"/>
          <w14:textFill>
            <w14:solidFill>
              <w14:schemeClr w14:val="tx1"/>
            </w14:solidFill>
          </w14:textFill>
        </w:rPr>
      </w:pPr>
    </w:p>
    <w:sdt>
      <w:sdtPr>
        <w:rPr>
          <w:rStyle w:val="13"/>
          <w:rFonts w:hint="eastAsia" w:ascii="宋体" w:hAnsi="宋体"/>
          <w:color w:val="000000" w:themeColor="text1"/>
          <w:sz w:val="30"/>
          <w:szCs w:val="30"/>
          <w14:textFill>
            <w14:solidFill>
              <w14:schemeClr w14:val="tx1"/>
            </w14:solidFill>
          </w14:textFill>
        </w:rPr>
        <w:id w:val="-1626691303"/>
        <w:placeholder>
          <w:docPart w:val="C2E670130E2B4839B2B0F42952524893"/>
        </w:placeholder>
        <w:date>
          <w:dateFormat w:val="EEEE年O月A日"/>
          <w:lid w:val="zh-CN"/>
          <w:storeMappedDataAs w:val="datetime"/>
          <w:calendar w:val="gregorian"/>
        </w:date>
      </w:sdtPr>
      <w:sdtEndPr>
        <w:rPr>
          <w:rStyle w:val="13"/>
          <w:rFonts w:hint="eastAsia" w:ascii="宋体" w:hAnsi="宋体"/>
          <w:color w:val="000000" w:themeColor="text1"/>
          <w:sz w:val="30"/>
          <w:szCs w:val="30"/>
          <w14:textFill>
            <w14:solidFill>
              <w14:schemeClr w14:val="tx1"/>
            </w14:solidFill>
          </w14:textFill>
        </w:rPr>
      </w:sdtEndPr>
      <w:sdtContent>
        <w:p>
          <w:pPr>
            <w:jc w:val="center"/>
            <w:rPr>
              <w:rFonts w:ascii="宋体" w:hAnsi="宋体"/>
              <w:color w:val="000000" w:themeColor="text1"/>
              <w:sz w:val="28"/>
              <w14:textFill>
                <w14:solidFill>
                  <w14:schemeClr w14:val="tx1"/>
                </w14:solidFill>
              </w14:textFill>
            </w:rPr>
          </w:pPr>
          <w:r>
            <w:rPr>
              <w:rStyle w:val="13"/>
              <w:rFonts w:hint="eastAsia" w:ascii="宋体" w:hAnsi="宋体"/>
              <w:color w:val="000000" w:themeColor="text1"/>
              <w:sz w:val="30"/>
              <w:szCs w:val="30"/>
              <w14:textFill>
                <w14:solidFill>
                  <w14:schemeClr w14:val="tx1"/>
                </w14:solidFill>
              </w14:textFill>
            </w:rPr>
            <w:t>2026年9月19日</w:t>
          </w:r>
        </w:p>
      </w:sdtContent>
    </w:sdt>
    <w:p>
      <w:pPr>
        <w:jc w:val="center"/>
        <w:rPr>
          <w:rFonts w:ascii="宋体" w:hAnsi="宋体"/>
          <w:color w:val="000000" w:themeColor="text1"/>
          <w:sz w:val="28"/>
          <w14:textFill>
            <w14:solidFill>
              <w14:schemeClr w14:val="tx1"/>
            </w14:solidFill>
          </w14:textFill>
        </w:rPr>
        <w:sectPr>
          <w:footerReference r:id="rId3" w:type="default"/>
          <w:pgSz w:w="11906" w:h="16838"/>
          <w:pgMar w:top="1247" w:right="1418" w:bottom="1247" w:left="1418" w:header="851" w:footer="992" w:gutter="0"/>
          <w:pgNumType w:start="0"/>
          <w:cols w:space="425" w:num="1"/>
          <w:titlePg/>
          <w:docGrid w:type="lines" w:linePitch="312" w:charSpace="0"/>
        </w:sectPr>
      </w:pPr>
    </w:p>
    <w:p>
      <w:pPr>
        <w:spacing w:line="480" w:lineRule="auto"/>
        <w:jc w:val="center"/>
        <w:rPr>
          <w:rFonts w:ascii="宋体" w:hAnsi="宋体"/>
          <w:b/>
          <w:color w:val="000000" w:themeColor="text1"/>
          <w:sz w:val="30"/>
          <w14:textFill>
            <w14:solidFill>
              <w14:schemeClr w14:val="tx1"/>
            </w14:solidFill>
          </w14:textFill>
        </w:rPr>
      </w:pPr>
      <w:r>
        <w:rPr>
          <w:rFonts w:hint="eastAsia" w:ascii="宋体" w:hAnsi="宋体"/>
          <w:b/>
          <w:color w:val="000000" w:themeColor="text1"/>
          <w:sz w:val="30"/>
          <w14:textFill>
            <w14:solidFill>
              <w14:schemeClr w14:val="tx1"/>
            </w14:solidFill>
          </w14:textFill>
        </w:rPr>
        <w:t>填</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 表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说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明</w:t>
      </w:r>
    </w:p>
    <w:p>
      <w:pPr>
        <w:spacing w:line="480" w:lineRule="auto"/>
        <w:rPr>
          <w:rFonts w:ascii="宋体" w:hAnsi="宋体"/>
          <w:color w:val="000000" w:themeColor="text1"/>
          <w14:textFill>
            <w14:solidFill>
              <w14:schemeClr w14:val="tx1"/>
            </w14:solidFill>
          </w14:textFill>
        </w:rPr>
      </w:pPr>
    </w:p>
    <w:p>
      <w:pPr>
        <w:spacing w:line="480" w:lineRule="auto"/>
        <w:ind w:left="600" w:right="625"/>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本表除签名外需打印填写。</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本表A4纸型双面打印左侧装订，由学院保存，待研究生完成学业离校后归入学业档案，并提交学校档案室长期保存。</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sectPr>
          <w:headerReference r:id="rId4" w:type="first"/>
          <w:footerReference r:id="rId5" w:type="first"/>
          <w:pgSz w:w="11906" w:h="16838"/>
          <w:pgMar w:top="1247" w:right="1418" w:bottom="1247" w:left="1418" w:header="851" w:footer="992" w:gutter="0"/>
          <w:pgNumType w:start="1"/>
          <w:cols w:space="425" w:num="1"/>
          <w:titlePg/>
          <w:docGrid w:type="lines" w:linePitch="312" w:charSpace="0"/>
        </w:sectPr>
      </w:pPr>
    </w:p>
    <w:tbl>
      <w:tblPr>
        <w:tblStyle w:val="6"/>
        <w:tblW w:w="486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
        <w:gridCol w:w="724"/>
        <w:gridCol w:w="123"/>
        <w:gridCol w:w="995"/>
        <w:gridCol w:w="986"/>
        <w:gridCol w:w="2270"/>
        <w:gridCol w:w="3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6" w:hRule="atLeast"/>
          <w:jc w:val="center"/>
        </w:trPr>
        <w:tc>
          <w:tcPr>
            <w:tcW w:w="772" w:type="pct"/>
            <w:gridSpan w:val="3"/>
            <w:vAlign w:val="center"/>
          </w:tcPr>
          <w:p>
            <w:pPr>
              <w:snapToGrid w:val="0"/>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br w:type="page"/>
            </w:r>
            <w:r>
              <w:rPr>
                <w:rFonts w:hint="eastAsia" w:ascii="宋体" w:hAnsi="宋体"/>
                <w:b/>
                <w:color w:val="000000" w:themeColor="text1"/>
                <w:sz w:val="24"/>
                <w14:textFill>
                  <w14:solidFill>
                    <w14:schemeClr w14:val="tx1"/>
                  </w14:solidFill>
                </w14:textFill>
              </w:rPr>
              <w:t>论文题目</w:t>
            </w:r>
          </w:p>
        </w:tc>
        <w:tc>
          <w:tcPr>
            <w:tcW w:w="4227" w:type="pct"/>
            <w:gridSpan w:val="4"/>
            <w:vAlign w:val="center"/>
          </w:tcPr>
          <w:p>
            <w:pPr>
              <w:snapToGrid w:val="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基于深度学习的阿尔茨海默症患者与健康人群肠道微生物组中抗菌肽的差异性研究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gridSpan w:val="7"/>
            <w:vAlign w:val="center"/>
          </w:tcPr>
          <w:p>
            <w:pPr>
              <w:snapToGrid w:val="0"/>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Ⅰ.论文研究情况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1. 论文研究主要内容及工作进度：</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（一）选题背景与研究意义</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阿尔茨海默症（Alzheimer's disease, AD）以 β-淀粉样肽（Aβ）沉积、tau 异常磷酸化与慢性神经炎症为典型病理改变，其发生发展还与"肠—脑轴"介导的肠道微生物组改变密切相关。微生物基因组小开放阅读框编码的抗菌肽直接产生于肠腔，是连接微生物刺激与神经炎症的潜在效应分子。本研究据此把抗菌肽研究从通用序列预测推进到特定人群与病程阶段，并按认知阶段分层比较其丰度与组成变化。</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（二）国内外研究现状与本研究的切入点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已有工作报道两者在菌群组成与功能通路上存在差异，但多停留在关联层面；按阶段分层并引入表达证据的抗菌肽研究较少，本研究即针对这一不足。</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（三）研究目标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识别 AD 患者与健康人群肠道微生物组编码的微生物源抗菌肽，阐明其在不同认知阶段的分布与组成差异，筛选 AD 组特有（AD 特异性）的抗菌肽。</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（四）主要研究内容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宏基因组数据处理与参考集构建：完成全队列数据的处理与物种注释。</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短肽库构建：预测小开放阅读框，经筛选与去冗余构建非冗余短肽库。</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 多模型共识预测：以注意力机制、长短期记忆网络与语言模型三类结构独立预测，仅在三个模型中均为阳性的序列纳入候选集合。</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4. 分阶段差异分析与特有肽筛选：按 NC、SCS、SCD、MCI、AD 五个阶段比较丰度与组成差异，再以宏蛋白组表达证据二次去重，得到 AD 组特有（AD 特异性）的抗菌肽清单。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 特有肽与 AD 的关联分析：参照乙酰胆碱酯酶（AChE）—Aβ 复合物分子模拟研究，按致病方向考察与 Aβ 的相互作用是否促进成核与聚集、与 AChE 外周阴离子位点结合是否推动成核、是否经炎症通路放大神经炎症。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6. 结果整理与论文撰写：汇总候选名单、差异结果、特有肽清单与机制关联结果，完成学位论文与投稿论文。</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w:t>
            </w:r>
            <w:r>
              <w:rPr>
                <w:rFonts w:hint="eastAsia" w:ascii="宋体" w:hAnsi="宋体"/>
                <w:b/>
                <w:color w:val="000000" w:themeColor="text1"/>
                <w:sz w:val="24"/>
                <w:lang w:val="en-US" w:eastAsia="zh-CN"/>
                <w14:textFill>
                  <w14:solidFill>
                    <w14:schemeClr w14:val="tx1"/>
                  </w14:solidFill>
                </w14:textFill>
              </w:rPr>
              <w:t>五</w:t>
            </w:r>
            <w:r>
              <w:rPr>
                <w:rFonts w:hint="eastAsia" w:ascii="宋体" w:hAnsi="宋体"/>
                <w:b/>
                <w:color w:val="000000" w:themeColor="text1"/>
                <w:sz w:val="24"/>
                <w14:textFill>
                  <w14:solidFill>
                    <w14:schemeClr w14:val="tx1"/>
                  </w14:solidFill>
                </w14:textFill>
              </w:rPr>
              <w:t>）工作进度与完成情况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数据与参考集构建：已完成。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短肽库构建：已完成，覆盖全队列、来源可追溯。</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 三模型共识预测：已完成，形成候选抗菌肽名单。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4. 分阶段差异分析：已完成，获得随认知阶段变化明显的候选抗菌肽。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 表达证据二次去重与特有肽筛选：已完成，形成 AD 特异性特有肽清单。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6. 特有肽与 AD 的关联分析：进行中，方案已确定。</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7. 结果整理与论文撰写：进行中，数据与图表已整理完毕。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总体进度与开题安排一致，后续工作不依赖新的数据生产，进度风险较小。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 阶段性成果：</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（一）数据资源与分析流程</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完成全队列数据的质量控制、去宿主、组装与分箱（MetaBAT2、MaxBin2、CONCOCT）与提纯去冗余，形成参考集，并完成小开放阅读框预测与去冗余形成覆盖全队列、来源可追溯的非冗余短肽库；流程全部脚本化，关键参数与版本记录在技术文档中。</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（二）预测结果与分阶段差异分析</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三类模型预测一致性良好，已按一致阳性形成候选抗菌肽集合，共识判定在保留候选规模的同时降低了单一模型的假阳性风险。分阶段比较已得到随病程变化明显的候选抗菌肽，并经表达证据二次去重形成 AD 组特有（AD 特异性）的抗菌肽清单。</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（三）机制关联分析进展</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已完成方案设计并启动实施：以分子对接与分子动力学模拟考察候选肽与 Aβ、AChE 外周阴离子位点的结合模式与复合物稳定性，按致病方向判断是否促进成核与聚集、是否把产物推向更毒的寡聚体，并结合文献比对分析免疫与炎症通路环节，形成三个可检验假设（结合 PAS 与 344—361 区段促进成核、结合 Aβ 生成区加速纤维化、放大神经炎症）。</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（四）成果形式与阶段性结论</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本阶段工作表明，以公开宏基因组队列为基础，结合多模型共识预测与宏蛋白组表达证据，可从肠道微生物组中筛选出具有阶段特征的候选抗菌肽，作为理解 AD 微生物组机制的观察对象与后续机制研究的起点。剩余工作以机制关联分析与论文撰写为主，风险可控。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3. 公开发表学术论文情况：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lang w:val="en-US" w:eastAsia="zh-CN"/>
                <w14:textFill>
                  <w14:solidFill>
                    <w14:schemeClr w14:val="tx1"/>
                  </w14:solidFill>
                </w14:textFill>
              </w:rPr>
              <w:t>Wen SH, Ma HK, Shen L. Combined computational and spectroscopic analyses of the interactions between ginger compounds and bovine type I collagen. Food Chem. 2026 Aug 30;521:149910. doi: 10.1016/j.foodchem.2026.149910. Epub 2026 Jun 3. PMID: 42250547.</w:t>
            </w:r>
            <w:r>
              <w:rPr>
                <w:rFonts w:hint="eastAsia" w:cs="Times New Roman"/>
                <w:color w:val="000000" w:themeColor="text1"/>
                <w:sz w:val="24"/>
                <w:lang w:val="en-US" w:eastAsia="zh-CN"/>
                <w14:textFill>
                  <w14:solidFill>
                    <w14:schemeClr w14:val="tx1"/>
                  </w14:solidFill>
                </w14:textFill>
              </w:rPr>
              <w:t>（第一作者）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top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 尚需完成的研究工作（包括内容、方案）：</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（一）AD 特异性特有肽与 AD 发病机制的关联分析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内容：完成特有肽与 AD 发病机制的功能关联分析，形成关联结果清单与图表。方案：以分子对接与分子动力学模拟考察候选肽与 Aβ、AChE 外周阴离子位点的结合模式与复合物稳定性，按致病方向重点关注是否促进 Aβ 成核与聚集、是否把产物推向更毒的寡聚体，并结合文献比对分析免疫与炎症通路环节。预期产出：结合情况、稳定性评价与通路层面的解释，以及重点候选清单。</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（二）结果整理、论文撰写与投稿</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内容：完成结果整理、学位论文撰写与投稿论文准备。方案：将候选名单、差异结果、特有肽清单与机制关联结果汇总为完整的图表与结论体系，统一数据口径与图表规范，按学位论文规范完成撰写，并提炼方法学与分析框架的亮点整理为投稿论文。</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（三）存在的问题与应对措施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预测结果可能存在假阳性：以多模型共识判定提高可信度，再用表达证据二次去重，并以机制关联分析对代表性候选肽做进一步考察；在论文中对各层证据强度分别说明。</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机制关联分析的证据强度有限：以分子对接与动力学模拟、文献比对为主，按致病方向检验候选肽是否推动 Aβ 聚集与神经炎症，把研究定位为线索发现与假设提出，不夸大因果性。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7"/>
          </w:tcPr>
          <w:p>
            <w:pPr>
              <w:spacing w:line="360" w:lineRule="auto"/>
              <w:jc w:val="left"/>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Ⅱ.导师指导情况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3"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1. </w:t>
            </w:r>
            <w:r>
              <w:fldChar w:fldCharType="begin"/>
            </w:r>
            <w:r>
              <w:instrText xml:space="preserve"> HYPERLINK \l "_top" \o "包括导师对论文内容的指导，在学术规范上采取的举措，对论文研究进度的督促等，重点说明论文存在问题及解决办法" </w:instrText>
            </w:r>
            <w:r>
              <w:fldChar w:fldCharType="separate"/>
            </w:r>
            <w:r>
              <w:rPr>
                <w:rStyle w:val="10"/>
                <w:rFonts w:hint="eastAsia" w:ascii="宋体" w:hAnsi="宋体"/>
                <w:b/>
                <w:color w:val="000000" w:themeColor="text1"/>
                <w:sz w:val="24"/>
                <w14:textFill>
                  <w14:solidFill>
                    <w14:schemeClr w14:val="tx1"/>
                  </w14:solidFill>
                </w14:textFill>
              </w:rPr>
              <w:t>论文指导情况</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 xml:space="preserve">： </w:t>
            </w:r>
            <w:bookmarkStart w:id="1" w:name="_GoBack"/>
            <w:bookmarkEnd w:id="1"/>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自开题以来，导师在选题与总体框架、研究方案与技术路线、阶段成果整理与学术规范等方面持续指导：协助确定以AD人群肠道微生物组为对象、以微生物源抗菌肽为切入点、按认知功能阶段开展比较研究的技术路线；针对单一模型预测易产生假阳性的问题，指导采用多模型独立预测；</w:t>
            </w:r>
            <w:r>
              <w:rPr>
                <w:rFonts w:hint="eastAsia" w:ascii="宋体" w:hAnsi="宋体"/>
                <w:color w:val="000000" w:themeColor="text1"/>
                <w:sz w:val="24"/>
                <w:lang w:val="en-US" w:eastAsia="zh-CN"/>
                <w14:textFill>
                  <w14:solidFill>
                    <w14:schemeClr w14:val="tx1"/>
                  </w14:solidFill>
                </w14:textFill>
              </w:rPr>
              <w:t>论文进展中</w:t>
            </w:r>
            <w:r>
              <w:rPr>
                <w:rFonts w:ascii="宋体" w:hAnsi="宋体"/>
                <w:color w:val="000000" w:themeColor="text1"/>
                <w:sz w:val="24"/>
                <w14:textFill>
                  <w14:solidFill>
                    <w14:schemeClr w14:val="tx1"/>
                  </w14:solidFill>
                </w14:textFill>
              </w:rPr>
              <w:t>通过定期组会</w:t>
            </w:r>
            <w:r>
              <w:rPr>
                <w:rFonts w:hint="eastAsia" w:ascii="宋体" w:hAnsi="宋体"/>
                <w:color w:val="000000" w:themeColor="text1"/>
                <w:sz w:val="24"/>
                <w:lang w:val="en-US" w:eastAsia="zh-CN"/>
                <w14:textFill>
                  <w14:solidFill>
                    <w14:schemeClr w14:val="tx1"/>
                  </w14:solidFill>
                </w14:textFill>
              </w:rPr>
              <w:t>和单独课题讨论</w:t>
            </w:r>
            <w:r>
              <w:rPr>
                <w:rFonts w:ascii="宋体" w:hAnsi="宋体"/>
                <w:color w:val="000000" w:themeColor="text1"/>
                <w:sz w:val="24"/>
                <w14:textFill>
                  <w14:solidFill>
                    <w14:schemeClr w14:val="tx1"/>
                  </w14:solidFill>
                </w14:textFill>
              </w:rPr>
              <w:t>督促进度。目前主体分析已完成，机制关联分析正在推进，论文撰写同步进行。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0" w:hRule="atLeast"/>
          <w:jc w:val="center"/>
        </w:trPr>
        <w:tc>
          <w:tcPr>
            <w:tcW w:w="5000" w:type="pct"/>
            <w:gridSpan w:val="7"/>
            <w:tcBorders>
              <w:bottom w:val="nil"/>
            </w:tcBorders>
          </w:tcPr>
          <w:p>
            <w:pPr>
              <w:pageBreakBefore/>
              <w:snapToGrid w:val="0"/>
              <w:spacing w:before="240" w:after="240"/>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2. </w:t>
            </w:r>
            <w:r>
              <w:fldChar w:fldCharType="begin"/>
            </w:r>
            <w:r>
              <w:instrText xml:space="preserve"> HYPERLINK \l "_top" \o "对申请人科研情况及论文已完成情况的总体评价，并就是否同意其参加预答辩做出明确意见" </w:instrText>
            </w:r>
            <w:r>
              <w:fldChar w:fldCharType="separate"/>
            </w:r>
            <w:r>
              <w:rPr>
                <w:rStyle w:val="10"/>
                <w:rFonts w:hint="eastAsia" w:ascii="宋体" w:hAnsi="宋体"/>
                <w:b/>
                <w:color w:val="000000" w:themeColor="text1"/>
                <w:sz w:val="24"/>
                <w14:textFill>
                  <w14:solidFill>
                    <w14:schemeClr w14:val="tx1"/>
                  </w14:solidFill>
                </w14:textFill>
              </w:rPr>
              <w:t>导师综合评语</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w:t>
            </w:r>
          </w:p>
          <w:p>
            <w:pPr>
              <w:pageBreakBefore/>
              <w:snapToGrid w:val="0"/>
              <w:spacing w:line="276" w:lineRule="auto"/>
              <w:ind w:firstLine="724" w:firstLineChars="302"/>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该生学习态度端正，科研作风严谨，能够独立查阅文献、设计分析方案并完成数据处理与建模工作，具备较好的生物信息学分析与英文论文写作基础，科研潜力良好。中期检查阶段已完成全队列宏基因组数据处理与微生物基因组参考集构建、微生物源短肽库构建、多模型共识预测、分阶段差异分析以及宏蛋白组表达证据二次去重与 AD 特异性特有抗菌肽筛选等主体工作，进度与开题计划一致</w:t>
            </w:r>
            <w:r>
              <w:rPr>
                <w:rFonts w:hint="eastAsia" w:ascii="宋体" w:hAnsi="宋体"/>
                <w:color w:val="000000" w:themeColor="text1"/>
                <w:sz w:val="24"/>
                <w:lang w:eastAsia="zh-CN"/>
                <w14:textFill>
                  <w14:solidFill>
                    <w14:schemeClr w14:val="tx1"/>
                  </w14:solidFill>
                </w14:textFill>
              </w:rPr>
              <w:t>，</w:t>
            </w:r>
            <w:r>
              <w:rPr>
                <w:rFonts w:ascii="宋体" w:hAnsi="宋体"/>
                <w:color w:val="000000" w:themeColor="text1"/>
                <w:sz w:val="24"/>
                <w14:textFill>
                  <w14:solidFill>
                    <w14:schemeClr w14:val="tx1"/>
                  </w14:solidFill>
                </w14:textFill>
              </w:rPr>
              <w:t>后续工作安排合理。</w:t>
            </w: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导师签字：                   </w:t>
            </w:r>
            <w:sdt>
              <w:sdtPr>
                <w:rPr>
                  <w:rFonts w:hint="eastAsia" w:ascii="宋体" w:hAnsi="宋体"/>
                  <w:color w:val="000000" w:themeColor="text1"/>
                  <w:sz w:val="24"/>
                  <w14:textFill>
                    <w14:solidFill>
                      <w14:schemeClr w14:val="tx1"/>
                    </w14:solidFill>
                  </w14:textFill>
                </w:rPr>
                <w:id w:val="-1606567877"/>
                <w:placeholder>
                  <w:docPart w:val="A73326E718AF486A99F7A88590C3752E"/>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2026年9月19日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000" w:type="pct"/>
            <w:gridSpan w:val="7"/>
            <w:tcBorders>
              <w:bottom w:val="nil"/>
            </w:tcBorders>
          </w:tcPr>
          <w:p>
            <w:pPr>
              <w:spacing w:line="360" w:lineRule="auto"/>
              <w:jc w:val="left"/>
              <w:rPr>
                <w:rFonts w:hint="eastAsia"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Ⅲ.评议情况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检查小组成员</w:t>
            </w: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t>
            </w:r>
          </w:p>
        </w:tc>
        <w:tc>
          <w:tcPr>
            <w:tcW w:w="619" w:type="pct"/>
            <w:gridSpan w:val="2"/>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姓名</w:t>
            </w:r>
          </w:p>
        </w:tc>
        <w:tc>
          <w:tcPr>
            <w:tcW w:w="54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职称</w:t>
            </w:r>
          </w:p>
        </w:tc>
        <w:tc>
          <w:tcPr>
            <w:tcW w:w="125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现从事专业</w:t>
            </w:r>
          </w:p>
        </w:tc>
        <w:tc>
          <w:tcPr>
            <w:tcW w:w="1872"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组长</w:t>
            </w: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李向阳</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组员</w:t>
            </w: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江婷婷</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副教授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孙杰</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高洪伟</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hint="eastAsia"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中期检查意见：</w:t>
            </w:r>
            <w:r>
              <w:rPr>
                <w:rFonts w:hint="eastAsia" w:ascii="宋体" w:hAnsi="宋体"/>
                <w:color w:val="000000" w:themeColor="text1"/>
                <w:sz w:val="24"/>
                <w14:textFill>
                  <w14:solidFill>
                    <w14:schemeClr w14:val="tx1"/>
                  </w14:solidFill>
                </w14:textFill>
              </w:rPr>
              <w:t>（若论文工作进展不顺利，请对论文存在的问题做出详尽说明）</w:t>
            </w:r>
          </w:p>
          <w:p>
            <w:pPr>
              <w:snapToGrid w:val="0"/>
              <w:spacing w:before="240" w:after="240"/>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jc w:val="center"/>
        </w:trPr>
        <w:tc>
          <w:tcPr>
            <w:tcW w:w="5000" w:type="pct"/>
            <w:gridSpan w:val="7"/>
            <w:tcBorders>
              <w:top w:val="nil"/>
              <w:bottom w:val="nil"/>
            </w:tcBorders>
          </w:tcPr>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是否</w:t>
            </w:r>
            <w:r>
              <w:rPr>
                <w:rFonts w:hint="eastAsia" w:ascii="宋体" w:hAnsi="宋体"/>
                <w:color w:val="000000" w:themeColor="text1"/>
                <w:sz w:val="24"/>
                <w14:textFill>
                  <w14:solidFill>
                    <w14:schemeClr w14:val="tx1"/>
                  </w14:solidFill>
                </w14:textFill>
              </w:rPr>
              <w:t>同意该生</w:t>
            </w:r>
            <w:r>
              <w:rPr>
                <w:rFonts w:ascii="宋体" w:hAnsi="宋体"/>
                <w:color w:val="000000" w:themeColor="text1"/>
                <w:sz w:val="24"/>
                <w14:textFill>
                  <w14:solidFill>
                    <w14:schemeClr w14:val="tx1"/>
                  </w14:solidFill>
                </w14:textFill>
              </w:rPr>
              <w:t>参加</w:t>
            </w:r>
            <w:r>
              <w:rPr>
                <w:rFonts w:hint="eastAsia" w:ascii="宋体" w:hAnsi="宋体"/>
                <w:color w:val="000000" w:themeColor="text1"/>
                <w:sz w:val="24"/>
                <w14:textFill>
                  <w14:solidFill>
                    <w14:schemeClr w14:val="tx1"/>
                  </w14:solidFill>
                </w14:textFill>
              </w:rPr>
              <w:t>论文</w:t>
            </w:r>
            <w:r>
              <w:rPr>
                <w:rFonts w:ascii="宋体" w:hAnsi="宋体"/>
                <w:color w:val="000000" w:themeColor="text1"/>
                <w:sz w:val="24"/>
                <w14:textFill>
                  <w14:solidFill>
                    <w14:schemeClr w14:val="tx1"/>
                  </w14:solidFill>
                </w14:textFill>
              </w:rPr>
              <w:t>预答辩</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5" o:spt="201" alt="" type="#_x0000_t201" style="height:19.8pt;width:54pt;" o:ole="t" filled="f" o:preferrelative="t" stroked="f" coordsize="21600,21600">
                  <v:path/>
                  <v:fill on="f" focussize="0,0"/>
                  <v:stroke on="f"/>
                  <v:imagedata r:id="rId11" o:title=""/>
                  <o:lock v:ext="edit" aspectratio="t"/>
                  <w10:wrap type="none"/>
                  <w10:anchorlock/>
                </v:shape>
                <w:control r:id="rId10" w:name="CheckBox1" w:shapeid="_x0000_i1025"/>
              </w:objec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6" o:spt="201" alt="" type="#_x0000_t201" style="height:19.8pt;width:67.2pt;" o:ole="t" filled="f" o:preferrelative="t" stroked="f" coordsize="21600,21600">
                  <v:path/>
                  <v:fill on="f" focussize="0,0"/>
                  <v:stroke on="f"/>
                  <v:imagedata r:id="rId13" o:title=""/>
                  <o:lock v:ext="edit" aspectratio="t"/>
                  <w10:wrap type="none"/>
                  <w10:anchorlock/>
                </v:shape>
                <w:control r:id="rId12" w:name="CheckBox2" w:shapeid="_x0000_i1026"/>
              </w:object>
            </w:r>
          </w:p>
          <w:p>
            <w:pPr>
              <w:wordWrap w:val="0"/>
              <w:snapToGrid w:val="0"/>
              <w:spacing w:before="240"/>
              <w:ind w:right="580" w:rightChars="276"/>
              <w:jc w:val="righ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检查组长（签字）：              </w:t>
            </w:r>
            <w:r>
              <w:rPr>
                <w:rFonts w:hint="eastAsia" w:ascii="宋体" w:hAnsi="宋体"/>
                <w:color w:val="000000" w:themeColor="text1"/>
                <w:sz w:val="24"/>
                <w:lang w:eastAsia="zh-CN"/>
                <w14:textFill>
                  <w14:solidFill>
                    <w14:schemeClr w14:val="tx1"/>
                  </w14:solidFill>
                </w14:textFill>
              </w:rPr>
              <w:t>培养单位</w:t>
            </w:r>
            <w:r>
              <w:rPr>
                <w:rFonts w:hint="eastAsia" w:ascii="宋体" w:hAnsi="宋体"/>
                <w:color w:val="000000" w:themeColor="text1"/>
                <w:sz w:val="24"/>
                <w14:textFill>
                  <w14:solidFill>
                    <w14:schemeClr w14:val="tx1"/>
                  </w14:solidFill>
                </w14:textFill>
              </w:rPr>
              <w:t xml:space="preserve">盖章            </w:t>
            </w:r>
          </w:p>
          <w:p>
            <w:pPr>
              <w:snapToGrid w:val="0"/>
              <w:spacing w:before="240"/>
              <w:ind w:right="580" w:rightChars="276"/>
              <w:jc w:val="right"/>
              <w:rPr>
                <w:rFonts w:ascii="宋体" w:hAnsi="宋体"/>
                <w:b/>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sdt>
              <w:sdtPr>
                <w:rPr>
                  <w:rFonts w:hint="eastAsia" w:ascii="宋体" w:hAnsi="宋体"/>
                  <w:color w:val="000000" w:themeColor="text1"/>
                  <w:sz w:val="24"/>
                  <w14:textFill>
                    <w14:solidFill>
                      <w14:schemeClr w14:val="tx1"/>
                    </w14:solidFill>
                  </w14:textFill>
                </w:rPr>
                <w:id w:val="-742332797"/>
                <w:placeholder>
                  <w:docPart w:val="674E411B5EB84156B8CC68F2AC0B258C"/>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2026年9月19日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5000" w:type="pct"/>
            <w:gridSpan w:val="7"/>
            <w:tcBorders>
              <w:top w:val="nil"/>
            </w:tcBorders>
          </w:tcPr>
          <w:p>
            <w:pPr>
              <w:adjustRightInd w:val="0"/>
              <w:snapToGrid w:val="0"/>
              <w:rPr>
                <w:rFonts w:ascii="宋体" w:hAnsi="宋体"/>
                <w:color w:val="000000" w:themeColor="text1"/>
                <w:sz w:val="10"/>
                <w:szCs w:val="10"/>
                <w14:textFill>
                  <w14:solidFill>
                    <w14:schemeClr w14:val="tx1"/>
                  </w14:solidFill>
                </w14:textFill>
              </w:rPr>
            </w:pPr>
          </w:p>
        </w:tc>
      </w:tr>
    </w:tbl>
    <w:p>
      <w:pPr>
        <w:rPr>
          <w:rFonts w:ascii="宋体" w:hAnsi="宋体"/>
          <w:color w:val="000000" w:themeColor="text1"/>
          <w14:textFill>
            <w14:solidFill>
              <w14:schemeClr w14:val="tx1"/>
            </w14:solidFill>
          </w14:textFill>
        </w:rPr>
      </w:pPr>
    </w:p>
    <w:sectPr>
      <w:headerReference r:id="rId6" w:type="first"/>
      <w:footerReference r:id="rId7" w:type="first"/>
      <w:pgSz w:w="11906" w:h="16838"/>
      <w:pgMar w:top="1247" w:right="1418" w:bottom="1247" w:left="1418"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oman 10cpi">
    <w:altName w:val="Lucida Console"/>
    <w:panose1 w:val="00000000000000000000"/>
    <w:charset w:val="00"/>
    <w:family w:val="moder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9072"/>
        <w:tab w:val="clear" w:pos="8306"/>
      </w:tabs>
    </w:pPr>
    <w:r>
      <w:rPr>
        <w:kern w:val="0"/>
        <w:szCs w:val="21"/>
      </w:rPr>
      <w:fldChar w:fldCharType="begin"/>
    </w:r>
    <w:r>
      <w:rPr>
        <w:kern w:val="0"/>
        <w:szCs w:val="21"/>
      </w:rPr>
      <w:instrText xml:space="preserve"> DATE \@ "yyyy-MM-dd" </w:instrText>
    </w:r>
    <w:r>
      <w:rPr>
        <w:kern w:val="0"/>
        <w:szCs w:val="21"/>
      </w:rPr>
      <w:fldChar w:fldCharType="separate"/>
    </w:r>
    <w:r>
      <w:rPr>
        <w:kern w:val="0"/>
        <w:szCs w:val="21"/>
      </w:rPr>
      <w:t>2026-09-19</w:t>
    </w:r>
    <w:r>
      <w:rPr>
        <w:kern w:val="0"/>
        <w:szCs w:val="21"/>
      </w:rPr>
      <w:fldChar w:fldCharType="end"/>
    </w:r>
    <w:r>
      <w:rPr>
        <w:rFonts w:hint="eastAsia"/>
        <w:kern w:val="0"/>
        <w:szCs w:val="21"/>
      </w:rPr>
      <w:tab/>
    </w:r>
    <w:r>
      <w:rPr>
        <w:rFonts w:hint="eastAsia"/>
        <w:kern w:val="0"/>
        <w:szCs w:val="21"/>
      </w:rPr>
      <w:tab/>
    </w:r>
    <w:r>
      <w:rPr>
        <w:kern w:val="0"/>
        <w:szCs w:val="21"/>
      </w:rPr>
      <w:fldChar w:fldCharType="begin"/>
    </w:r>
    <w:r>
      <w:rPr>
        <w:kern w:val="0"/>
        <w:szCs w:val="21"/>
      </w:rPr>
      <w:instrText xml:space="preserve">PAGE   \* MERGEFORMAT</w:instrText>
    </w:r>
    <w:r>
      <w:rPr>
        <w:kern w:val="0"/>
        <w:szCs w:val="21"/>
      </w:rPr>
      <w:fldChar w:fldCharType="separate"/>
    </w:r>
    <w:r>
      <w:rPr>
        <w:kern w:val="0"/>
        <w:szCs w:val="21"/>
        <w:lang w:val="zh-CN"/>
      </w:rPr>
      <w:t>2</w:t>
    </w:r>
    <w:r>
      <w:rPr>
        <w:kern w:val="0"/>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2026-09-19</w:t>
    </w:r>
    <w:r>
      <w:fldChar w:fldCharType="end"/>
    </w: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2026-09-19</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FF"/>
    <w:rsid w:val="00001C5E"/>
    <w:rsid w:val="00016F09"/>
    <w:rsid w:val="000230BD"/>
    <w:rsid w:val="00025D77"/>
    <w:rsid w:val="00034BE7"/>
    <w:rsid w:val="000355FB"/>
    <w:rsid w:val="00046B7C"/>
    <w:rsid w:val="00052F3D"/>
    <w:rsid w:val="000552AD"/>
    <w:rsid w:val="0005737B"/>
    <w:rsid w:val="00064611"/>
    <w:rsid w:val="0007026D"/>
    <w:rsid w:val="00082368"/>
    <w:rsid w:val="00087372"/>
    <w:rsid w:val="000A291C"/>
    <w:rsid w:val="000B0FF5"/>
    <w:rsid w:val="000C0DBD"/>
    <w:rsid w:val="000C51DB"/>
    <w:rsid w:val="000E378D"/>
    <w:rsid w:val="00104A03"/>
    <w:rsid w:val="00106D3B"/>
    <w:rsid w:val="00120A5A"/>
    <w:rsid w:val="001219FF"/>
    <w:rsid w:val="00133073"/>
    <w:rsid w:val="00134E5E"/>
    <w:rsid w:val="001407B7"/>
    <w:rsid w:val="001415F7"/>
    <w:rsid w:val="001420E7"/>
    <w:rsid w:val="00144DBC"/>
    <w:rsid w:val="00164BF4"/>
    <w:rsid w:val="00186A9D"/>
    <w:rsid w:val="00187851"/>
    <w:rsid w:val="001935AC"/>
    <w:rsid w:val="00194079"/>
    <w:rsid w:val="001B2191"/>
    <w:rsid w:val="001B229F"/>
    <w:rsid w:val="001B48FA"/>
    <w:rsid w:val="001C2FFE"/>
    <w:rsid w:val="001D2C43"/>
    <w:rsid w:val="001F315A"/>
    <w:rsid w:val="001F7796"/>
    <w:rsid w:val="0021237F"/>
    <w:rsid w:val="00216077"/>
    <w:rsid w:val="00220CC9"/>
    <w:rsid w:val="00234D6F"/>
    <w:rsid w:val="002653E7"/>
    <w:rsid w:val="002721BA"/>
    <w:rsid w:val="002744E3"/>
    <w:rsid w:val="00284490"/>
    <w:rsid w:val="00291077"/>
    <w:rsid w:val="002972FE"/>
    <w:rsid w:val="002C2F77"/>
    <w:rsid w:val="002D1562"/>
    <w:rsid w:val="002D667A"/>
    <w:rsid w:val="002E07B8"/>
    <w:rsid w:val="002E5586"/>
    <w:rsid w:val="002F4189"/>
    <w:rsid w:val="003021C4"/>
    <w:rsid w:val="0031041D"/>
    <w:rsid w:val="00313A61"/>
    <w:rsid w:val="00316D58"/>
    <w:rsid w:val="00317C4A"/>
    <w:rsid w:val="00325BF6"/>
    <w:rsid w:val="00354631"/>
    <w:rsid w:val="00392505"/>
    <w:rsid w:val="00394F02"/>
    <w:rsid w:val="00395A67"/>
    <w:rsid w:val="00397EB5"/>
    <w:rsid w:val="003D08EB"/>
    <w:rsid w:val="003D5F74"/>
    <w:rsid w:val="003E571F"/>
    <w:rsid w:val="003F594C"/>
    <w:rsid w:val="00412F32"/>
    <w:rsid w:val="004277B7"/>
    <w:rsid w:val="004415C5"/>
    <w:rsid w:val="00442BEA"/>
    <w:rsid w:val="00466DFE"/>
    <w:rsid w:val="00481B23"/>
    <w:rsid w:val="00482757"/>
    <w:rsid w:val="004C08D7"/>
    <w:rsid w:val="004C379C"/>
    <w:rsid w:val="004D6796"/>
    <w:rsid w:val="004D6C97"/>
    <w:rsid w:val="004E1A2B"/>
    <w:rsid w:val="0050419B"/>
    <w:rsid w:val="005066EA"/>
    <w:rsid w:val="00512605"/>
    <w:rsid w:val="005159B4"/>
    <w:rsid w:val="00515E77"/>
    <w:rsid w:val="0053494E"/>
    <w:rsid w:val="00544F89"/>
    <w:rsid w:val="0054549D"/>
    <w:rsid w:val="00562084"/>
    <w:rsid w:val="00563579"/>
    <w:rsid w:val="005642DB"/>
    <w:rsid w:val="00572121"/>
    <w:rsid w:val="00580E49"/>
    <w:rsid w:val="00581C62"/>
    <w:rsid w:val="005A3F3A"/>
    <w:rsid w:val="005C134D"/>
    <w:rsid w:val="005D15CC"/>
    <w:rsid w:val="005F6419"/>
    <w:rsid w:val="00601A1B"/>
    <w:rsid w:val="0060242B"/>
    <w:rsid w:val="00602C4D"/>
    <w:rsid w:val="00602E2E"/>
    <w:rsid w:val="0060557D"/>
    <w:rsid w:val="00607596"/>
    <w:rsid w:val="006167DF"/>
    <w:rsid w:val="0061716E"/>
    <w:rsid w:val="006204F2"/>
    <w:rsid w:val="00637CB6"/>
    <w:rsid w:val="00655A61"/>
    <w:rsid w:val="00656A22"/>
    <w:rsid w:val="00667CFF"/>
    <w:rsid w:val="0067168D"/>
    <w:rsid w:val="00685A28"/>
    <w:rsid w:val="006A4315"/>
    <w:rsid w:val="006B412D"/>
    <w:rsid w:val="006C1439"/>
    <w:rsid w:val="006C4839"/>
    <w:rsid w:val="006F57F5"/>
    <w:rsid w:val="00722A81"/>
    <w:rsid w:val="00730BFF"/>
    <w:rsid w:val="00735276"/>
    <w:rsid w:val="0075244F"/>
    <w:rsid w:val="007638E9"/>
    <w:rsid w:val="00765262"/>
    <w:rsid w:val="00780B25"/>
    <w:rsid w:val="0078436C"/>
    <w:rsid w:val="007854DB"/>
    <w:rsid w:val="00790045"/>
    <w:rsid w:val="00794B46"/>
    <w:rsid w:val="007973B8"/>
    <w:rsid w:val="007A07CC"/>
    <w:rsid w:val="007A08B3"/>
    <w:rsid w:val="007A3AED"/>
    <w:rsid w:val="007B1F1D"/>
    <w:rsid w:val="007B295D"/>
    <w:rsid w:val="007B62CB"/>
    <w:rsid w:val="007C1833"/>
    <w:rsid w:val="007C1BCD"/>
    <w:rsid w:val="007C4B52"/>
    <w:rsid w:val="007E37E1"/>
    <w:rsid w:val="007E4F00"/>
    <w:rsid w:val="007E57A6"/>
    <w:rsid w:val="007F6195"/>
    <w:rsid w:val="00814511"/>
    <w:rsid w:val="00846182"/>
    <w:rsid w:val="0085342F"/>
    <w:rsid w:val="008557E0"/>
    <w:rsid w:val="00863255"/>
    <w:rsid w:val="00863CDE"/>
    <w:rsid w:val="0086431C"/>
    <w:rsid w:val="0087572F"/>
    <w:rsid w:val="00875A52"/>
    <w:rsid w:val="00876040"/>
    <w:rsid w:val="00884CAE"/>
    <w:rsid w:val="00891168"/>
    <w:rsid w:val="00891A69"/>
    <w:rsid w:val="008D09B9"/>
    <w:rsid w:val="008D7C1E"/>
    <w:rsid w:val="008D7EB6"/>
    <w:rsid w:val="008F402F"/>
    <w:rsid w:val="009034EB"/>
    <w:rsid w:val="0090787B"/>
    <w:rsid w:val="00930B95"/>
    <w:rsid w:val="00934E7D"/>
    <w:rsid w:val="00952176"/>
    <w:rsid w:val="00953F3D"/>
    <w:rsid w:val="00985C29"/>
    <w:rsid w:val="009923BC"/>
    <w:rsid w:val="009969DD"/>
    <w:rsid w:val="009C312A"/>
    <w:rsid w:val="009D79B7"/>
    <w:rsid w:val="009E6D86"/>
    <w:rsid w:val="009F7707"/>
    <w:rsid w:val="00A04D7B"/>
    <w:rsid w:val="00A21451"/>
    <w:rsid w:val="00A23B91"/>
    <w:rsid w:val="00A277DE"/>
    <w:rsid w:val="00A3352C"/>
    <w:rsid w:val="00A356BA"/>
    <w:rsid w:val="00A3696D"/>
    <w:rsid w:val="00A60E0F"/>
    <w:rsid w:val="00A66990"/>
    <w:rsid w:val="00A733AF"/>
    <w:rsid w:val="00A90FB2"/>
    <w:rsid w:val="00A91F64"/>
    <w:rsid w:val="00A92866"/>
    <w:rsid w:val="00AB07E8"/>
    <w:rsid w:val="00AB30CD"/>
    <w:rsid w:val="00AB3D61"/>
    <w:rsid w:val="00AC22B6"/>
    <w:rsid w:val="00AC3598"/>
    <w:rsid w:val="00AD435B"/>
    <w:rsid w:val="00AE3D6B"/>
    <w:rsid w:val="00B10E63"/>
    <w:rsid w:val="00B135CC"/>
    <w:rsid w:val="00B16B27"/>
    <w:rsid w:val="00B26191"/>
    <w:rsid w:val="00B26C70"/>
    <w:rsid w:val="00B275DD"/>
    <w:rsid w:val="00B366CE"/>
    <w:rsid w:val="00B57528"/>
    <w:rsid w:val="00B64616"/>
    <w:rsid w:val="00B739E1"/>
    <w:rsid w:val="00B811CE"/>
    <w:rsid w:val="00B85D24"/>
    <w:rsid w:val="00B87741"/>
    <w:rsid w:val="00B93E46"/>
    <w:rsid w:val="00BA3A5B"/>
    <w:rsid w:val="00BC1A12"/>
    <w:rsid w:val="00BD7B7E"/>
    <w:rsid w:val="00BE248A"/>
    <w:rsid w:val="00BE3A4F"/>
    <w:rsid w:val="00BE4A06"/>
    <w:rsid w:val="00BE6D18"/>
    <w:rsid w:val="00BF0CBD"/>
    <w:rsid w:val="00BF6823"/>
    <w:rsid w:val="00C0122E"/>
    <w:rsid w:val="00C134FB"/>
    <w:rsid w:val="00C16972"/>
    <w:rsid w:val="00C47B50"/>
    <w:rsid w:val="00C53208"/>
    <w:rsid w:val="00C5793A"/>
    <w:rsid w:val="00C72205"/>
    <w:rsid w:val="00C741C3"/>
    <w:rsid w:val="00C960AA"/>
    <w:rsid w:val="00CB152F"/>
    <w:rsid w:val="00CB4205"/>
    <w:rsid w:val="00CB794D"/>
    <w:rsid w:val="00CC41A5"/>
    <w:rsid w:val="00CE251D"/>
    <w:rsid w:val="00CF025F"/>
    <w:rsid w:val="00CF5D79"/>
    <w:rsid w:val="00D2173C"/>
    <w:rsid w:val="00D21775"/>
    <w:rsid w:val="00D21A68"/>
    <w:rsid w:val="00D2400F"/>
    <w:rsid w:val="00D24352"/>
    <w:rsid w:val="00D307E5"/>
    <w:rsid w:val="00D371AF"/>
    <w:rsid w:val="00D61365"/>
    <w:rsid w:val="00D627CF"/>
    <w:rsid w:val="00D70F10"/>
    <w:rsid w:val="00D73237"/>
    <w:rsid w:val="00DA5DF0"/>
    <w:rsid w:val="00DB321E"/>
    <w:rsid w:val="00DB39B9"/>
    <w:rsid w:val="00DB69D9"/>
    <w:rsid w:val="00DD24D1"/>
    <w:rsid w:val="00DE0E08"/>
    <w:rsid w:val="00DF1663"/>
    <w:rsid w:val="00E06BC2"/>
    <w:rsid w:val="00E119B3"/>
    <w:rsid w:val="00E252A1"/>
    <w:rsid w:val="00E27FEF"/>
    <w:rsid w:val="00E34372"/>
    <w:rsid w:val="00E53DDB"/>
    <w:rsid w:val="00E63E8A"/>
    <w:rsid w:val="00EA2FDB"/>
    <w:rsid w:val="00EA73AE"/>
    <w:rsid w:val="00EB10EE"/>
    <w:rsid w:val="00EB4EBA"/>
    <w:rsid w:val="00EB6945"/>
    <w:rsid w:val="00ED72E0"/>
    <w:rsid w:val="00EF7B31"/>
    <w:rsid w:val="00F149CC"/>
    <w:rsid w:val="00F31B53"/>
    <w:rsid w:val="00F5190A"/>
    <w:rsid w:val="00F542AB"/>
    <w:rsid w:val="00F61866"/>
    <w:rsid w:val="00F65A9C"/>
    <w:rsid w:val="00F768F3"/>
    <w:rsid w:val="00F851BE"/>
    <w:rsid w:val="00FA5634"/>
    <w:rsid w:val="00FC0DCB"/>
    <w:rsid w:val="00FD373D"/>
    <w:rsid w:val="0D97515E"/>
    <w:rsid w:val="181C089E"/>
    <w:rsid w:val="2E7D0CC6"/>
    <w:rsid w:val="302830E7"/>
    <w:rsid w:val="37081633"/>
    <w:rsid w:val="396C0D76"/>
    <w:rsid w:val="4DBF35BA"/>
    <w:rsid w:val="4F475ED0"/>
    <w:rsid w:val="55B442A0"/>
    <w:rsid w:val="568A5206"/>
    <w:rsid w:val="62E60AB4"/>
    <w:rsid w:val="64BA7671"/>
    <w:rsid w:val="66D715E9"/>
    <w:rsid w:val="6BAF0D64"/>
    <w:rsid w:val="705A1860"/>
    <w:rsid w:val="73093581"/>
    <w:rsid w:val="74684A0C"/>
    <w:rsid w:val="78883A2B"/>
    <w:rsid w:val="79284EDE"/>
    <w:rsid w:val="7C661788"/>
    <w:rsid w:val="7FD87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Roman 10cpi"/>
      <w:szCs w:val="20"/>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Hyperlink"/>
    <w:basedOn w:val="8"/>
    <w:qFormat/>
    <w:uiPriority w:val="0"/>
    <w:rPr>
      <w:color w:val="10243F" w:themeColor="text2" w:themeShade="80"/>
      <w:u w:val="none"/>
    </w:rPr>
  </w:style>
  <w:style w:type="paragraph" w:customStyle="1" w:styleId="11">
    <w:name w:val="Char Char Char Char Char Char Char"/>
    <w:basedOn w:val="1"/>
    <w:qFormat/>
    <w:uiPriority w:val="0"/>
    <w:pPr>
      <w:tabs>
        <w:tab w:val="left" w:pos="360"/>
      </w:tabs>
      <w:spacing w:line="360" w:lineRule="auto"/>
    </w:pPr>
    <w:rPr>
      <w:sz w:val="24"/>
    </w:rPr>
  </w:style>
  <w:style w:type="paragraph" w:customStyle="1" w:styleId="12">
    <w:name w:val="Char"/>
    <w:basedOn w:val="1"/>
    <w:qFormat/>
    <w:uiPriority w:val="0"/>
    <w:pPr>
      <w:tabs>
        <w:tab w:val="left" w:pos="360"/>
      </w:tabs>
      <w:spacing w:line="360" w:lineRule="auto"/>
    </w:pPr>
    <w:rPr>
      <w:sz w:val="24"/>
    </w:rPr>
  </w:style>
  <w:style w:type="character" w:styleId="13">
    <w:name w:val="Placeholder Text"/>
    <w:semiHidden/>
    <w:qFormat/>
    <w:uiPriority w:val="99"/>
    <w:rPr>
      <w:color w:val="808080"/>
    </w:rPr>
  </w:style>
  <w:style w:type="character" w:customStyle="1" w:styleId="14">
    <w:name w:val="页眉 Char"/>
    <w:basedOn w:val="8"/>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3.wmf"/><Relationship Id="rId12" Type="http://schemas.openxmlformats.org/officeDocument/2006/relationships/control" Target="activeX/activeX2.xml"/><Relationship Id="rId11" Type="http://schemas.openxmlformats.org/officeDocument/2006/relationships/image" Target="media/image2.wmf"/><Relationship Id="rId10" Type="http://schemas.openxmlformats.org/officeDocument/2006/relationships/control" Target="activeX/activeX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03&#65306;&#24320;&#39064;&#21450;&#20013;&#26399;&#26816;&#26597;&#24037;&#20316;&#65288;2019&#24180;11&#26376;&#20197;&#21518;&#65289;\&#20013;&#26399;&#26816;&#26597;\&#30740;&#23383;&#12308;2019&#12309;81&#21495;&#20851;&#20110;&#20570;&#22909;&#30740;&#31350;&#29983;&#27605;&#19994;&#65288;&#23398;&#20301;&#65289;&#35770;&#25991;&#20013;&#26399;&#26816;&#26597;&#24037;&#20316;&#30340;&#36890;&#30693;\&#38468;&#20214;2&#65306;&#40065;&#19996;&#22823;&#23398;&#30740;&#31350;&#29983;&#35770;&#25991;&#20013;&#26399;&#26816;&#26597;&#34920;.do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958A528A7E64B64A3447BE176E8F01F"/>
        <w:style w:val=""/>
        <w:category>
          <w:name w:val="常规"/>
          <w:gallery w:val="placeholder"/>
        </w:category>
        <w:types>
          <w:type w:val="bbPlcHdr"/>
        </w:types>
        <w:behaviors>
          <w:behavior w:val="content"/>
        </w:behaviors>
        <w:description w:val=""/>
        <w:guid w:val="{8D7C53F2-9DFF-4D87-AA4F-9F24E7363D94}"/>
      </w:docPartPr>
      <w:docPartBody>
        <w:p>
          <w:pPr>
            <w:pStyle w:val="5"/>
          </w:pPr>
          <w:r>
            <w:rPr>
              <w:rStyle w:val="4"/>
              <w:rFonts w:hint="eastAsia"/>
              <w:color w:val="000000" w:themeColor="text1"/>
              <w14:textFill>
                <w14:solidFill>
                  <w14:schemeClr w14:val="tx1"/>
                </w14:solidFill>
              </w14:textFill>
            </w:rPr>
            <w:t xml:space="preserve"> </w:t>
          </w:r>
        </w:p>
      </w:docPartBody>
    </w:docPart>
    <w:docPart>
      <w:docPartPr>
        <w:name w:val="E32E92D9AF95455C9F34A23FAEC8C034"/>
        <w:style w:val=""/>
        <w:category>
          <w:name w:val="常规"/>
          <w:gallery w:val="placeholder"/>
        </w:category>
        <w:types>
          <w:type w:val="bbPlcHdr"/>
        </w:types>
        <w:behaviors>
          <w:behavior w:val="content"/>
        </w:behaviors>
        <w:description w:val=""/>
        <w:guid w:val="{53391388-E14E-47C2-AEBB-198108183524}"/>
      </w:docPartPr>
      <w:docPartBody>
        <w:p>
          <w:pPr>
            <w:pStyle w:val="6"/>
          </w:pPr>
          <w:r>
            <w:rPr>
              <w:rStyle w:val="4"/>
              <w:rFonts w:hint="eastAsia"/>
              <w:color w:val="000000" w:themeColor="text1"/>
              <w14:textFill>
                <w14:solidFill>
                  <w14:schemeClr w14:val="tx1"/>
                </w14:solidFill>
              </w14:textFill>
            </w:rPr>
            <w:t xml:space="preserve"> </w:t>
          </w:r>
        </w:p>
      </w:docPartBody>
    </w:docPart>
    <w:docPart>
      <w:docPartPr>
        <w:name w:val="6E6C994EDC294EEFA81376A4879A8390"/>
        <w:style w:val=""/>
        <w:category>
          <w:name w:val="常规"/>
          <w:gallery w:val="placeholder"/>
        </w:category>
        <w:types>
          <w:type w:val="bbPlcHdr"/>
        </w:types>
        <w:behaviors>
          <w:behavior w:val="content"/>
        </w:behaviors>
        <w:description w:val=""/>
        <w:guid w:val="{FEAD7589-DF72-480A-BDAF-3DF7F3138B90}"/>
      </w:docPartPr>
      <w:docPartBody>
        <w:p>
          <w:pPr>
            <w:pStyle w:val="8"/>
          </w:pPr>
          <w:r>
            <w:rPr>
              <w:rStyle w:val="4"/>
              <w:rFonts w:hint="eastAsia"/>
              <w:color w:val="000000" w:themeColor="text1"/>
              <w14:textFill>
                <w14:solidFill>
                  <w14:schemeClr w14:val="tx1"/>
                </w14:solidFill>
              </w14:textFill>
            </w:rPr>
            <w:t xml:space="preserve"> </w:t>
          </w:r>
        </w:p>
      </w:docPartBody>
    </w:docPart>
    <w:docPart>
      <w:docPartPr>
        <w:name w:val="2C9F6B4CDE144387BE5BD766B9156B52"/>
        <w:style w:val=""/>
        <w:category>
          <w:name w:val="常规"/>
          <w:gallery w:val="placeholder"/>
        </w:category>
        <w:types>
          <w:type w:val="bbPlcHdr"/>
        </w:types>
        <w:behaviors>
          <w:behavior w:val="content"/>
        </w:behaviors>
        <w:description w:val=""/>
        <w:guid w:val="{FA919C84-AD21-41E3-ABD5-A55BB4188108}"/>
      </w:docPartPr>
      <w:docPartBody>
        <w:p>
          <w:pPr>
            <w:pStyle w:val="9"/>
          </w:pPr>
          <w:r>
            <w:rPr>
              <w:rStyle w:val="4"/>
              <w:rFonts w:hint="eastAsia"/>
              <w:color w:val="000000" w:themeColor="text1"/>
              <w14:textFill>
                <w14:solidFill>
                  <w14:schemeClr w14:val="tx1"/>
                </w14:solidFill>
              </w14:textFill>
            </w:rPr>
            <w:t xml:space="preserve"> </w:t>
          </w:r>
        </w:p>
      </w:docPartBody>
    </w:docPart>
    <w:docPart>
      <w:docPartPr>
        <w:name w:val="548B3A023D0C4D60A7CB4B9CBBCFD68E"/>
        <w:style w:val=""/>
        <w:category>
          <w:name w:val="常规"/>
          <w:gallery w:val="placeholder"/>
        </w:category>
        <w:types>
          <w:type w:val="bbPlcHdr"/>
        </w:types>
        <w:behaviors>
          <w:behavior w:val="content"/>
        </w:behaviors>
        <w:description w:val=""/>
        <w:guid w:val="{BBE884C9-0EAB-4431-A1B5-8472304BD226}"/>
      </w:docPartPr>
      <w:docPartBody>
        <w:p>
          <w:pPr>
            <w:pStyle w:val="10"/>
          </w:pPr>
          <w:r>
            <w:rPr>
              <w:rStyle w:val="4"/>
              <w:rFonts w:hint="eastAsia"/>
              <w:color w:val="000000" w:themeColor="text1"/>
              <w14:textFill>
                <w14:solidFill>
                  <w14:schemeClr w14:val="tx1"/>
                </w14:solidFill>
              </w14:textFill>
            </w:rPr>
            <w:t xml:space="preserve"> </w:t>
          </w:r>
        </w:p>
      </w:docPartBody>
    </w:docPart>
    <w:docPart>
      <w:docPartPr>
        <w:name w:val="C2E670130E2B4839B2B0F42952524893"/>
        <w:style w:val=""/>
        <w:category>
          <w:name w:val="常规"/>
          <w:gallery w:val="placeholder"/>
        </w:category>
        <w:types>
          <w:type w:val="bbPlcHdr"/>
        </w:types>
        <w:behaviors>
          <w:behavior w:val="content"/>
        </w:behaviors>
        <w:description w:val=""/>
        <w:guid w:val="{7A05914C-5B2E-48D2-B087-1960E1FCEE6A}"/>
      </w:docPartPr>
      <w:docPartBody>
        <w:p>
          <w:pPr>
            <w:pStyle w:val="12"/>
          </w:pPr>
          <w:r>
            <w:rPr>
              <w:rStyle w:val="4"/>
              <w:rFonts w:hint="eastAsia"/>
            </w:rPr>
            <w:t>单击此处输入日期。</w:t>
          </w:r>
        </w:p>
      </w:docPartBody>
    </w:docPart>
    <w:docPart>
      <w:docPartPr>
        <w:name w:val="A73326E718AF486A99F7A88590C3752E"/>
        <w:style w:val=""/>
        <w:category>
          <w:name w:val="常规"/>
          <w:gallery w:val="placeholder"/>
        </w:category>
        <w:types>
          <w:type w:val="bbPlcHdr"/>
        </w:types>
        <w:behaviors>
          <w:behavior w:val="content"/>
        </w:behaviors>
        <w:description w:val=""/>
        <w:guid w:val="{4B5F4A9E-C060-43C6-B7E5-A2981BF1EA6C}"/>
      </w:docPartPr>
      <w:docPartBody>
        <w:p>
          <w:pPr>
            <w:pStyle w:val="35"/>
          </w:pPr>
          <w:r>
            <w:rPr>
              <w:rStyle w:val="4"/>
              <w:rFonts w:hint="eastAsia"/>
            </w:rPr>
            <w:t>单击此处输入日期。</w:t>
          </w:r>
        </w:p>
      </w:docPartBody>
    </w:docPart>
    <w:docPart>
      <w:docPartPr>
        <w:name w:val="674E411B5EB84156B8CC68F2AC0B258C"/>
        <w:style w:val=""/>
        <w:category>
          <w:name w:val="常规"/>
          <w:gallery w:val="placeholder"/>
        </w:category>
        <w:types>
          <w:type w:val="bbPlcHdr"/>
        </w:types>
        <w:behaviors>
          <w:behavior w:val="content"/>
        </w:behaviors>
        <w:description w:val=""/>
        <w:guid w:val="{DBB0032E-8FA9-4688-816D-2565B17A8DD2}"/>
      </w:docPartPr>
      <w:docPartBody>
        <w:p>
          <w:pPr>
            <w:pStyle w:val="37"/>
          </w:pPr>
          <w:r>
            <w:rPr>
              <w:rStyle w:val="4"/>
              <w:rFonts w:hint="eastAsia"/>
            </w:rPr>
            <w:t>单击此处输入日期。</w:t>
          </w:r>
        </w:p>
      </w:docPartBody>
    </w:docPart>
    <w:docPart>
      <w:docPartPr>
        <w:name w:val="{2f59b618-efdb-4957-9fea-29a41f355dc7}"/>
        <w:style w:val=""/>
        <w:category>
          <w:name w:val="常规"/>
          <w:gallery w:val="placeholder"/>
        </w:category>
        <w:types>
          <w:type w:val="bbPlcHdr"/>
        </w:types>
        <w:behaviors>
          <w:behavior w:val="content"/>
        </w:behaviors>
        <w:description w:val=""/>
        <w:guid w:val="{2f59b618-efdb-4957-9fea-29a41f355dc7}"/>
      </w:docPartPr>
      <w:docPartBody>
        <w:p>
          <w:pPr>
            <w:pStyle w:val="39"/>
          </w:pPr>
          <w:r>
            <w:rPr>
              <w:rStyle w:val="4"/>
              <w:rFonts w:hint="eastAsia"/>
              <w:color w:val="000000" w:themeColor="text1"/>
              <w14:textFill>
                <w14:solidFill>
                  <w14:schemeClr w14:val="tx1"/>
                </w14:solidFill>
              </w14:textFill>
            </w:rPr>
            <w:t>选择一项</w:t>
          </w:r>
        </w:p>
      </w:docPartBody>
    </w:docPart>
    <w:docPart>
      <w:docPartPr>
        <w:name w:val="{6e0e0075-fb22-4977-a1d0-5c08c5a7b711}"/>
        <w:style w:val=""/>
        <w:category>
          <w:name w:val="常规"/>
          <w:gallery w:val="placeholder"/>
        </w:category>
        <w:types>
          <w:type w:val="bbPlcHdr"/>
        </w:types>
        <w:behaviors>
          <w:behavior w:val="content"/>
        </w:behaviors>
        <w:description w:val=""/>
        <w:guid w:val="{6e0e0075-fb22-4977-a1d0-5c08c5a7b711}"/>
      </w:docPartPr>
      <w:docPartBody>
        <w:p>
          <w:pPr>
            <w:pStyle w:val="9"/>
          </w:pPr>
          <w:r>
            <w:rPr>
              <w:rStyle w:val="4"/>
              <w:rFonts w:hint="eastAsia"/>
              <w:color w:val="000000" w:themeColor="text1"/>
              <w14:textFill>
                <w14:solidFill>
                  <w14:schemeClr w14:val="tx1"/>
                </w14:solidFill>
              </w14:textFil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909"/>
    <w:rsid w:val="0023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uiPriority w:val="99"/>
    <w:rPr>
      <w:color w:val="808080"/>
    </w:rPr>
  </w:style>
  <w:style w:type="paragraph" w:customStyle="1" w:styleId="5">
    <w:name w:val="4958A528A7E64B64A3447BE176E8F01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32E92D9AF95455C9F34A23FAEC8C0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C5169995B6845958020BC87A04635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6E6C994EDC294EEFA81376A4879A839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2C9F6B4CDE144387BE5BD766B9156B5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548B3A023D0C4D60A7CB4B9CBBCFD68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A7B4F818F1E04C1981C594159093464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C2E670130E2B4839B2B0F4295252489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E0A79E2951E14B6EA53AA45BA1D1054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617583FBB6AD4CCA8CC408962D858AC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1A5FD0C010F749B98E56ECF67E37963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0755683D9A474D6F8408350A2905A13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A28114246FC04746924058C4ABDAC5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B9676EE7DD27426F9495A9893E2C55D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7B8B3FADAE64815B38A04CDC474BA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C373B09108F249F6BCCEC25CD914F7E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6A5E72DABE424A6EBE3734D15E88004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36570078A0CA4618A8DA90A04DF0EDB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0AF9420D5E8B4AD9BA89E8D8486751C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BDF0FBE83BC1411FBF9FED7EF43544C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3D1437F010584AE09949C95FE74E528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6871E79DAB93419781E65C29C9510B0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B0E94DDF6D71484B8FF44930CD89AA7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97C511BCF848448A960897D99C9B801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855E0BD752847D39C8E6540632774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130F794F50514F14BBFA4837B78E08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3D0312A9148F4F06BE320C7435619EF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78C1E6AB69FD4C9AA31E88A35D3B545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BA11B11E91464ABA84B6F10EE78DB8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AA5BE432E93E45388264500D332F2CC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A73326E718AF486A99F7A88590C3752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179ACA8328AF4398B1F9FA4C5770384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674E411B5EB84156B8CC68F2AC0B258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67C9597E90184F6381C3835E05D7C3E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DB8AC3C81190413FB61A81D726AB03D2"/>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8002ABF-2B0C-44CF-A71B-9C1C5CD9341A}">
  <ds:schemaRefs/>
</ds:datastoreItem>
</file>

<file path=docProps/app.xml><?xml version="1.0" encoding="utf-8"?>
<Properties xmlns="http://schemas.openxmlformats.org/officeDocument/2006/extended-properties" xmlns:vt="http://schemas.openxmlformats.org/officeDocument/2006/docPropsVTypes">
  <Template>附件2：鲁东大学研究生论文中期检查表.dotm</Template>
  <Company>刘竹青</Company>
  <Pages>6</Pages>
  <Words>1694</Words>
  <Characters>1989</Characters>
  <Lines>4</Lines>
  <Paragraphs>1</Paragraphs>
  <TotalTime>6</TotalTime>
  <ScaleCrop>false</ScaleCrop>
  <LinksUpToDate>false</LinksUpToDate>
  <CharactersWithSpaces>2086</CharactersWithSpaces>
  <Application>WPS Office_11.8.2.12344_F1E327BC-269C-435d-A152-05C5408002CA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2019-12-06T01:18:00Z</dcterms:created>
  <dc:creator>cheng</dc:creator>
  <dc:description>鲁东大学研究生毕业（学位）论文中期检查表</dc:description>
  <cp:lastModifiedBy>缩短了的永恒</cp:lastModifiedBy>
  <cp:lastPrinted>2009-12-03T08:29:00Z</cp:lastPrinted>
  <dcterms:modified xsi:type="dcterms:W3CDTF">2026-09-19T04:01:17Z</dcterms:modified>
  <dc:subject>鲁东大学研究生毕业（学位）论文中期检查表</dc:subject>
  <dc:title>http://www.grad.ldu.edu.cn/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2052-11.8.2.12344</vt:lpwstr>
  </property>
  <property fmtid="{D5CDD505-2E9C-101B-9397-08002B2CF9AE}" pid="3" name="ICV">
    <vt:lpwstr>DABDE7FC36E6461F9D3A187E03B8DAED</vt:lpwstr>
  </property>
  <property fmtid="{D5CDD505-2E9C-101B-9397-08002B2CF9AE}" pid="4" name="KSOTemplateDocerSaveRecord">
    <vt:lpwstr>eyJoZGlkIjoiM2NjY2Q1YzM4MDM5YTkxM2FjYjdhODc3YWQyNmVkYTIiLCJ1c2VySWQiOiIxNDMwODMwNjQ5In0=</vt:lpwstr>
  </property>
</Properties>
</file>